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B7FDA" w14:textId="77777777" w:rsidR="009B1D59" w:rsidRPr="009B335A" w:rsidRDefault="00404C55" w:rsidP="009B1D59">
      <w:pPr>
        <w:pStyle w:val="title"/>
        <w:rPr>
          <w:lang w:val="pt-BR"/>
        </w:rPr>
      </w:pPr>
      <w:r w:rsidRPr="009B335A">
        <w:rPr>
          <w:lang w:val="pt-BR"/>
        </w:rPr>
        <w:t>Relatório Técnico para o Desenvolvimento de uma Aplicação Baseada no Jogo Batalha Naval</w:t>
      </w:r>
    </w:p>
    <w:p w14:paraId="28D49348" w14:textId="77777777" w:rsidR="00CB2306" w:rsidRPr="009B335A" w:rsidRDefault="009B1D59" w:rsidP="0070520C">
      <w:pPr>
        <w:pStyle w:val="author"/>
        <w:spacing w:after="0"/>
        <w:rPr>
          <w:lang w:val="pt-BR"/>
        </w:rPr>
      </w:pPr>
      <w:r w:rsidRPr="009B335A">
        <w:rPr>
          <w:lang w:val="pt-BR"/>
        </w:rPr>
        <w:t>A</w:t>
      </w:r>
      <w:r w:rsidR="00404C55" w:rsidRPr="009B335A">
        <w:rPr>
          <w:lang w:val="pt-BR"/>
        </w:rPr>
        <w:t>rthur Moss (1250771), Diogo Teixeira (1250873),</w:t>
      </w:r>
    </w:p>
    <w:p w14:paraId="7E22F6C3" w14:textId="77777777" w:rsidR="009B1D59" w:rsidRPr="009B335A" w:rsidRDefault="00404C55" w:rsidP="00404C55">
      <w:pPr>
        <w:pStyle w:val="author"/>
        <w:spacing w:after="0"/>
        <w:rPr>
          <w:lang w:val="pt-BR"/>
        </w:rPr>
      </w:pPr>
      <w:r w:rsidRPr="009B335A">
        <w:rPr>
          <w:lang w:val="pt-BR"/>
        </w:rPr>
        <w:t>Pedro Nascimento (1251355), Tiago Santos (1251486)</w:t>
      </w:r>
    </w:p>
    <w:p w14:paraId="1E618D3B" w14:textId="77777777" w:rsidR="000E4EF4" w:rsidRPr="009B335A" w:rsidRDefault="000E4EF4" w:rsidP="000E4EF4">
      <w:pPr>
        <w:pStyle w:val="authorinfo"/>
        <w:rPr>
          <w:lang w:val="pt-BR"/>
        </w:rPr>
      </w:pPr>
    </w:p>
    <w:p w14:paraId="1F73C39D" w14:textId="77777777" w:rsidR="009B1D59" w:rsidRPr="009B335A" w:rsidRDefault="00055939" w:rsidP="00404C55">
      <w:pPr>
        <w:pStyle w:val="authorinfo"/>
        <w:rPr>
          <w:lang w:val="pt-BR"/>
        </w:rPr>
      </w:pPr>
      <w:r w:rsidRPr="009B335A">
        <w:rPr>
          <w:lang w:val="pt-BR"/>
        </w:rPr>
        <w:t>Turma 1DA – Grupo 4</w:t>
      </w:r>
    </w:p>
    <w:p w14:paraId="372413D6" w14:textId="77777777" w:rsidR="00055939" w:rsidRPr="009B335A" w:rsidRDefault="00055939" w:rsidP="00C75591">
      <w:pPr>
        <w:pStyle w:val="abstract"/>
        <w:ind w:left="709" w:hanging="142"/>
        <w:rPr>
          <w:lang w:val="pt-BR"/>
        </w:rPr>
      </w:pPr>
      <w:r w:rsidRPr="009B335A">
        <w:rPr>
          <w:b/>
          <w:lang w:val="pt-BR"/>
        </w:rPr>
        <w:t>Abstract.</w:t>
      </w:r>
      <w:r w:rsidRPr="009B335A">
        <w:rPr>
          <w:lang w:val="pt-BR"/>
        </w:rPr>
        <w:t xml:space="preserve"> </w:t>
      </w:r>
      <w:r w:rsidR="00165806" w:rsidRPr="009B335A">
        <w:rPr>
          <w:lang w:val="pt-BR"/>
        </w:rPr>
        <w:t>This report serves as the basis for the development of a "Battleship" console game in C++ using Object-Oriented Programming</w:t>
      </w:r>
      <w:r w:rsidR="00FD3F5F" w:rsidRPr="009B335A">
        <w:rPr>
          <w:lang w:val="pt-BR"/>
        </w:rPr>
        <w:t xml:space="preserve"> (OOP)</w:t>
      </w:r>
      <w:r w:rsidR="00165806" w:rsidRPr="009B335A">
        <w:rPr>
          <w:lang w:val="pt-BR"/>
        </w:rPr>
        <w:t>. The application features local multiplayer and single-player m</w:t>
      </w:r>
      <w:r w:rsidR="00E1778A">
        <w:rPr>
          <w:lang w:val="pt-BR"/>
        </w:rPr>
        <w:t>odes, the latter including</w:t>
      </w:r>
      <w:r w:rsidR="00165806" w:rsidRPr="009B335A">
        <w:rPr>
          <w:lang w:val="pt-BR"/>
        </w:rPr>
        <w:t xml:space="preserve"> two difficulty levels. Key features include manual or automatic ship placement, real-time visual feedback, and a statistics system to track player performance and ranking. The project aims to provide an intuitive gaming experience through a simple terminal interface, serving as a guide for the application's implementation.</w:t>
      </w:r>
    </w:p>
    <w:p w14:paraId="7E19BC40" w14:textId="77777777" w:rsidR="00055939" w:rsidRPr="009B335A" w:rsidRDefault="00055939" w:rsidP="00055939">
      <w:pPr>
        <w:pStyle w:val="abstract"/>
        <w:rPr>
          <w:lang w:val="pt-BR"/>
        </w:rPr>
      </w:pPr>
      <w:r w:rsidRPr="009B335A">
        <w:rPr>
          <w:b/>
          <w:lang w:val="pt-BR"/>
        </w:rPr>
        <w:t xml:space="preserve">Keywords: </w:t>
      </w:r>
      <w:r w:rsidR="00FD3F5F" w:rsidRPr="009B335A">
        <w:rPr>
          <w:lang w:val="pt-BR"/>
        </w:rPr>
        <w:t>C++, Object-Oriented Programming (OOP), Battleship, Console Application, Single-player and Multiplayer Modes, Game Statistics, and User Ranking.</w:t>
      </w:r>
    </w:p>
    <w:p w14:paraId="3C57D657" w14:textId="77777777" w:rsidR="009B1D59" w:rsidRPr="009B335A" w:rsidRDefault="00404C55" w:rsidP="009B1D59">
      <w:pPr>
        <w:pStyle w:val="heading1"/>
        <w:rPr>
          <w:lang w:val="pt-BR"/>
        </w:rPr>
      </w:pPr>
      <w:r w:rsidRPr="009B335A">
        <w:rPr>
          <w:lang w:val="pt-BR"/>
        </w:rPr>
        <w:t>1   Introdução</w:t>
      </w:r>
    </w:p>
    <w:p w14:paraId="10C6A173" w14:textId="77777777" w:rsidR="00FD3F5F" w:rsidRPr="009B335A" w:rsidRDefault="00B564E0" w:rsidP="00FD3F5F">
      <w:pPr>
        <w:pStyle w:val="p1a"/>
        <w:rPr>
          <w:lang w:val="pt-BR"/>
        </w:rPr>
      </w:pPr>
      <w:r w:rsidRPr="009B335A">
        <w:rPr>
          <w:lang w:val="pt-BR"/>
        </w:rPr>
        <w:t>O objetivo deste projeto</w:t>
      </w:r>
      <w:r w:rsidR="007C2980" w:rsidRPr="009B335A">
        <w:rPr>
          <w:lang w:val="pt-BR"/>
        </w:rPr>
        <w:t xml:space="preserve"> é desenvolver</w:t>
      </w:r>
      <w:r w:rsidRPr="009B335A">
        <w:rPr>
          <w:lang w:val="pt-BR"/>
        </w:rPr>
        <w:t xml:space="preserve"> uma </w:t>
      </w:r>
      <w:r w:rsidR="007C2980" w:rsidRPr="009B335A">
        <w:rPr>
          <w:lang w:val="pt-BR"/>
        </w:rPr>
        <w:t>aplicação em C++ baseada n</w:t>
      </w:r>
      <w:r w:rsidR="00246502" w:rsidRPr="009B335A">
        <w:rPr>
          <w:lang w:val="pt-BR"/>
        </w:rPr>
        <w:t xml:space="preserve">o </w:t>
      </w:r>
      <w:r w:rsidR="007C2980" w:rsidRPr="009B335A">
        <w:rPr>
          <w:lang w:val="pt-BR"/>
        </w:rPr>
        <w:t xml:space="preserve">jogo </w:t>
      </w:r>
      <w:r w:rsidRPr="009B335A">
        <w:rPr>
          <w:lang w:val="pt-BR"/>
        </w:rPr>
        <w:t xml:space="preserve">Batalha </w:t>
      </w:r>
      <w:r w:rsidR="00C03240" w:rsidRPr="009B335A">
        <w:rPr>
          <w:lang w:val="pt-BR"/>
        </w:rPr>
        <w:t>Naval,</w:t>
      </w:r>
      <w:r w:rsidRPr="009B335A">
        <w:rPr>
          <w:lang w:val="pt-BR"/>
        </w:rPr>
        <w:t xml:space="preserve"> utilizando</w:t>
      </w:r>
      <w:r w:rsidR="00246502" w:rsidRPr="009B335A">
        <w:rPr>
          <w:lang w:val="pt-BR"/>
        </w:rPr>
        <w:t>, para isso,</w:t>
      </w:r>
      <w:r w:rsidR="007C2980" w:rsidRPr="009B335A">
        <w:rPr>
          <w:lang w:val="pt-BR"/>
        </w:rPr>
        <w:t xml:space="preserve"> o</w:t>
      </w:r>
      <w:r w:rsidRPr="009B335A">
        <w:rPr>
          <w:lang w:val="pt-BR"/>
        </w:rPr>
        <w:t xml:space="preserve"> conceito de</w:t>
      </w:r>
      <w:r w:rsidR="007C2980" w:rsidRPr="009B335A">
        <w:rPr>
          <w:lang w:val="pt-BR"/>
        </w:rPr>
        <w:t xml:space="preserve"> programação orientada a objetos</w:t>
      </w:r>
      <w:r w:rsidRPr="009B335A">
        <w:rPr>
          <w:lang w:val="pt-BR"/>
        </w:rPr>
        <w:t xml:space="preserve"> </w:t>
      </w:r>
      <w:r w:rsidR="007C2980" w:rsidRPr="009B335A">
        <w:rPr>
          <w:lang w:val="pt-BR"/>
        </w:rPr>
        <w:t>(</w:t>
      </w:r>
      <w:r w:rsidRPr="009B335A">
        <w:rPr>
          <w:lang w:val="pt-BR"/>
        </w:rPr>
        <w:t>OO</w:t>
      </w:r>
      <w:r w:rsidR="007C2980" w:rsidRPr="009B335A">
        <w:rPr>
          <w:lang w:val="pt-BR"/>
        </w:rPr>
        <w:t>),</w:t>
      </w:r>
      <w:r w:rsidR="00246502" w:rsidRPr="009B335A">
        <w:rPr>
          <w:lang w:val="pt-BR"/>
        </w:rPr>
        <w:t xml:space="preserve"> a aplicação deve correr</w:t>
      </w:r>
      <w:r w:rsidRPr="009B335A">
        <w:rPr>
          <w:lang w:val="pt-BR"/>
        </w:rPr>
        <w:t xml:space="preserve"> diretamente na consola (terminal). </w:t>
      </w:r>
    </w:p>
    <w:p w14:paraId="2F2C6416" w14:textId="77777777" w:rsidR="00B564E0" w:rsidRPr="009B335A" w:rsidRDefault="00B564E0" w:rsidP="00FD3F5F">
      <w:pPr>
        <w:pStyle w:val="p1a"/>
        <w:rPr>
          <w:lang w:val="pt-BR"/>
        </w:rPr>
      </w:pPr>
      <w:r w:rsidRPr="009B335A">
        <w:rPr>
          <w:lang w:val="pt-BR"/>
        </w:rPr>
        <w:t xml:space="preserve">Este relatório servirá </w:t>
      </w:r>
      <w:r w:rsidR="007C2980" w:rsidRPr="009B335A">
        <w:rPr>
          <w:lang w:val="pt-BR"/>
        </w:rPr>
        <w:t>de base</w:t>
      </w:r>
      <w:r w:rsidRPr="009B335A">
        <w:rPr>
          <w:lang w:val="pt-BR"/>
        </w:rPr>
        <w:t xml:space="preserve"> para o desenvolvimento da aplic</w:t>
      </w:r>
      <w:r w:rsidR="00165806" w:rsidRPr="009B335A">
        <w:rPr>
          <w:lang w:val="pt-BR"/>
        </w:rPr>
        <w:t>ação</w:t>
      </w:r>
      <w:r w:rsidR="00FD3F5F" w:rsidRPr="009B335A">
        <w:rPr>
          <w:lang w:val="pt-BR"/>
        </w:rPr>
        <w:t>,</w:t>
      </w:r>
      <w:r w:rsidR="00165806" w:rsidRPr="009B335A">
        <w:rPr>
          <w:lang w:val="pt-BR"/>
        </w:rPr>
        <w:t xml:space="preserve"> </w:t>
      </w:r>
      <w:r w:rsidR="00FD3F5F" w:rsidRPr="009B335A">
        <w:rPr>
          <w:rStyle w:val="citation-326"/>
          <w:lang w:val="pt-BR"/>
        </w:rPr>
        <w:t>uma vez que estabelece a arquitetura do sistema, detalha os requisitos funcionais e não funcionais e define o modelo de domínio necessário para garantir uma implementação estruturada e organizada.</w:t>
      </w:r>
    </w:p>
    <w:p w14:paraId="55087961" w14:textId="77777777" w:rsidR="00FD3F5F" w:rsidRPr="009B335A" w:rsidRDefault="00FD3F5F" w:rsidP="00FD3F5F">
      <w:pPr>
        <w:pStyle w:val="p1a"/>
        <w:rPr>
          <w:lang w:val="pt-BR"/>
        </w:rPr>
      </w:pPr>
      <w:r w:rsidRPr="009B335A">
        <w:rPr>
          <w:lang w:val="pt-BR"/>
        </w:rPr>
        <w:t>Para além das funcionalidades principais do jogo, o projeto incluirá diferentes níveis de dificuldade, o registo das estatísticas dos jogadores para apresentação em rankings e menus de estatísticas, bem como uma interface simples e intuitiva, baseada em comandos de teclado.</w:t>
      </w:r>
    </w:p>
    <w:p w14:paraId="412572D4" w14:textId="77777777" w:rsidR="00C951AE" w:rsidRPr="009B335A" w:rsidRDefault="00D87E5D" w:rsidP="00C75591">
      <w:pPr>
        <w:pStyle w:val="heading1"/>
        <w:ind w:left="709" w:hanging="709"/>
        <w:rPr>
          <w:lang w:val="pt-BR"/>
        </w:rPr>
      </w:pPr>
      <w:r w:rsidRPr="009B335A">
        <w:rPr>
          <w:lang w:val="pt-BR"/>
        </w:rPr>
        <w:br w:type="page"/>
      </w:r>
      <w:r w:rsidR="00404C55" w:rsidRPr="009B335A">
        <w:rPr>
          <w:lang w:val="pt-BR"/>
        </w:rPr>
        <w:lastRenderedPageBreak/>
        <w:t>2   Glossário</w:t>
      </w:r>
    </w:p>
    <w:p w14:paraId="54B2FAC4" w14:textId="77777777" w:rsidR="00EF21A8" w:rsidRPr="009B335A" w:rsidRDefault="00EF21A8" w:rsidP="00B1442B">
      <w:pPr>
        <w:pStyle w:val="Legenda"/>
        <w:rPr>
          <w:lang w:val="pt-BR"/>
        </w:rPr>
      </w:pPr>
      <w:r w:rsidRPr="009B335A">
        <w:rPr>
          <w:lang w:val="pt-BR"/>
        </w:rPr>
        <w:t xml:space="preserve">Tabela </w:t>
      </w:r>
      <w:r w:rsidRPr="009B335A">
        <w:rPr>
          <w:lang w:val="pt-BR"/>
        </w:rPr>
        <w:fldChar w:fldCharType="begin"/>
      </w:r>
      <w:r w:rsidRPr="009B335A">
        <w:rPr>
          <w:lang w:val="pt-BR"/>
        </w:rPr>
        <w:instrText xml:space="preserve"> SEQ Tabela \* ARABIC </w:instrText>
      </w:r>
      <w:r w:rsidRPr="009B335A">
        <w:rPr>
          <w:lang w:val="pt-BR"/>
        </w:rPr>
        <w:fldChar w:fldCharType="separate"/>
      </w:r>
      <w:r w:rsidR="00C75591">
        <w:rPr>
          <w:noProof/>
          <w:lang w:val="pt-BR"/>
        </w:rPr>
        <w:t>1</w:t>
      </w:r>
      <w:r w:rsidRPr="009B335A">
        <w:rPr>
          <w:lang w:val="pt-BR"/>
        </w:rPr>
        <w:fldChar w:fldCharType="end"/>
      </w:r>
      <w:r w:rsidRPr="009B335A">
        <w:rPr>
          <w:lang w:val="pt-BR"/>
        </w:rPr>
        <w:t>. Glossário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1"/>
        <w:gridCol w:w="1531"/>
        <w:gridCol w:w="3119"/>
      </w:tblGrid>
      <w:tr w:rsidR="00A03267" w:rsidRPr="009B335A" w14:paraId="01D35CFF" w14:textId="77777777" w:rsidTr="00A03267">
        <w:trPr>
          <w:jc w:val="center"/>
        </w:trPr>
        <w:tc>
          <w:tcPr>
            <w:tcW w:w="1531" w:type="dxa"/>
            <w:vAlign w:val="center"/>
          </w:tcPr>
          <w:p w14:paraId="714B238A" w14:textId="77777777" w:rsidR="00A03267" w:rsidRPr="009B335A" w:rsidRDefault="00A03267" w:rsidP="002860CF">
            <w:pPr>
              <w:pStyle w:val="p1a"/>
              <w:jc w:val="left"/>
              <w:rPr>
                <w:rFonts w:ascii="Times New Roman" w:hAnsi="Times New Roman"/>
                <w:lang w:val="pt-BR"/>
              </w:rPr>
            </w:pPr>
            <w:r w:rsidRPr="009B335A">
              <w:rPr>
                <w:rFonts w:ascii="Times New Roman" w:hAnsi="Times New Roman"/>
                <w:lang w:val="pt-BR"/>
              </w:rPr>
              <w:t>Term or Expression (EN)</w:t>
            </w:r>
          </w:p>
        </w:tc>
        <w:tc>
          <w:tcPr>
            <w:tcW w:w="1531" w:type="dxa"/>
            <w:vAlign w:val="center"/>
          </w:tcPr>
          <w:p w14:paraId="6A9F6C60" w14:textId="77777777" w:rsidR="00A03267" w:rsidRPr="009B335A" w:rsidRDefault="00A03267" w:rsidP="002860CF">
            <w:pPr>
              <w:pStyle w:val="p1a"/>
              <w:jc w:val="left"/>
              <w:rPr>
                <w:rFonts w:ascii="Times New Roman" w:hAnsi="Times New Roman"/>
                <w:lang w:val="pt-BR"/>
              </w:rPr>
            </w:pPr>
            <w:r w:rsidRPr="009B335A">
              <w:rPr>
                <w:rFonts w:ascii="Times New Roman" w:hAnsi="Times New Roman"/>
                <w:lang w:val="pt-BR"/>
              </w:rPr>
              <w:t>Termo ou Expressão (PT)</w:t>
            </w:r>
          </w:p>
        </w:tc>
        <w:tc>
          <w:tcPr>
            <w:tcW w:w="3119" w:type="dxa"/>
            <w:vAlign w:val="center"/>
          </w:tcPr>
          <w:p w14:paraId="010D99D6" w14:textId="77777777" w:rsidR="00A03267" w:rsidRPr="009B335A" w:rsidRDefault="00A03267" w:rsidP="002860CF">
            <w:pPr>
              <w:pStyle w:val="p1a"/>
              <w:jc w:val="left"/>
              <w:rPr>
                <w:rFonts w:ascii="Times New Roman" w:hAnsi="Times New Roman"/>
                <w:lang w:val="pt-BR"/>
              </w:rPr>
            </w:pPr>
            <w:r w:rsidRPr="009B335A">
              <w:rPr>
                <w:rFonts w:ascii="Times New Roman" w:hAnsi="Times New Roman"/>
                <w:lang w:val="pt-BR"/>
              </w:rPr>
              <w:t xml:space="preserve">Descrição (Definição e Informação) </w:t>
            </w:r>
          </w:p>
        </w:tc>
      </w:tr>
      <w:tr w:rsidR="00A03267" w:rsidRPr="009B335A" w14:paraId="5B32A4FD" w14:textId="77777777" w:rsidTr="00A03267">
        <w:trPr>
          <w:jc w:val="center"/>
        </w:trPr>
        <w:tc>
          <w:tcPr>
            <w:tcW w:w="1531" w:type="dxa"/>
            <w:vAlign w:val="center"/>
          </w:tcPr>
          <w:p w14:paraId="24A3433C" w14:textId="77777777" w:rsidR="00A03267" w:rsidRPr="009B335A" w:rsidRDefault="00A03267" w:rsidP="002860CF">
            <w:pPr>
              <w:pStyle w:val="p1a"/>
              <w:jc w:val="left"/>
              <w:rPr>
                <w:rFonts w:ascii="Times New Roman" w:hAnsi="Times New Roman"/>
                <w:lang w:val="pt-BR"/>
              </w:rPr>
            </w:pPr>
            <w:r w:rsidRPr="009B335A">
              <w:rPr>
                <w:rFonts w:ascii="Times New Roman" w:hAnsi="Times New Roman"/>
                <w:lang w:val="pt-BR"/>
              </w:rPr>
              <w:t>Water</w:t>
            </w:r>
          </w:p>
        </w:tc>
        <w:tc>
          <w:tcPr>
            <w:tcW w:w="1531" w:type="dxa"/>
            <w:vAlign w:val="center"/>
          </w:tcPr>
          <w:p w14:paraId="2657144C" w14:textId="77777777" w:rsidR="00A03267" w:rsidRPr="009B335A" w:rsidRDefault="00A03267" w:rsidP="002860CF">
            <w:pPr>
              <w:pStyle w:val="p1a"/>
              <w:jc w:val="left"/>
              <w:rPr>
                <w:rFonts w:ascii="Times New Roman" w:hAnsi="Times New Roman"/>
                <w:lang w:val="pt-BR"/>
              </w:rPr>
            </w:pPr>
            <w:r w:rsidRPr="009B335A">
              <w:rPr>
                <w:rFonts w:ascii="Times New Roman" w:hAnsi="Times New Roman"/>
                <w:lang w:val="pt-BR"/>
              </w:rPr>
              <w:t>Água</w:t>
            </w:r>
          </w:p>
        </w:tc>
        <w:tc>
          <w:tcPr>
            <w:tcW w:w="3119" w:type="dxa"/>
            <w:vAlign w:val="center"/>
          </w:tcPr>
          <w:p w14:paraId="75B27B57" w14:textId="77777777" w:rsidR="00A03267" w:rsidRPr="009B335A" w:rsidRDefault="00A03267" w:rsidP="002860CF">
            <w:pPr>
              <w:pStyle w:val="p1a"/>
              <w:jc w:val="left"/>
              <w:rPr>
                <w:rFonts w:ascii="Times New Roman" w:hAnsi="Times New Roman"/>
                <w:lang w:val="pt-BR"/>
              </w:rPr>
            </w:pPr>
            <w:r w:rsidRPr="009B335A">
              <w:rPr>
                <w:rFonts w:ascii="Times New Roman" w:hAnsi="Times New Roman"/>
                <w:lang w:val="pt-BR"/>
              </w:rPr>
              <w:t>Uma célula em que não se encontra nenhum navio ou um disparo que falhou o navio inimigo</w:t>
            </w:r>
          </w:p>
        </w:tc>
      </w:tr>
      <w:tr w:rsidR="00A03267" w:rsidRPr="009B335A" w14:paraId="523C6BE6" w14:textId="77777777" w:rsidTr="00A03267">
        <w:trPr>
          <w:jc w:val="center"/>
        </w:trPr>
        <w:tc>
          <w:tcPr>
            <w:tcW w:w="1531" w:type="dxa"/>
            <w:vAlign w:val="center"/>
          </w:tcPr>
          <w:p w14:paraId="40F06131" w14:textId="77777777" w:rsidR="00A03267" w:rsidRPr="009B335A" w:rsidRDefault="00A03267" w:rsidP="002860CF">
            <w:pPr>
              <w:pStyle w:val="p1a"/>
              <w:jc w:val="left"/>
              <w:rPr>
                <w:rFonts w:ascii="Times New Roman" w:hAnsi="Times New Roman"/>
                <w:lang w:val="pt-BR"/>
              </w:rPr>
            </w:pPr>
            <w:r w:rsidRPr="009B335A">
              <w:rPr>
                <w:rFonts w:ascii="Times New Roman" w:hAnsi="Times New Roman"/>
                <w:lang w:val="pt-BR"/>
              </w:rPr>
              <w:t>Fleet</w:t>
            </w:r>
          </w:p>
        </w:tc>
        <w:tc>
          <w:tcPr>
            <w:tcW w:w="1531" w:type="dxa"/>
            <w:vAlign w:val="center"/>
          </w:tcPr>
          <w:p w14:paraId="60CD6220" w14:textId="77777777" w:rsidR="00A03267" w:rsidRPr="009B335A" w:rsidRDefault="00A03267" w:rsidP="002860CF">
            <w:pPr>
              <w:ind w:firstLine="0"/>
              <w:jc w:val="left"/>
              <w:rPr>
                <w:rFonts w:ascii="Times New Roman" w:hAnsi="Times New Roman"/>
                <w:lang w:val="pt-BR" w:eastAsia="pt-PT"/>
              </w:rPr>
            </w:pPr>
            <w:r w:rsidRPr="009B335A">
              <w:rPr>
                <w:rFonts w:ascii="Times New Roman" w:hAnsi="Times New Roman"/>
                <w:lang w:val="pt-BR" w:eastAsia="pt-PT"/>
              </w:rPr>
              <w:t>Frota</w:t>
            </w:r>
          </w:p>
        </w:tc>
        <w:tc>
          <w:tcPr>
            <w:tcW w:w="3119" w:type="dxa"/>
            <w:vAlign w:val="center"/>
          </w:tcPr>
          <w:p w14:paraId="423A50D9" w14:textId="77777777" w:rsidR="00A03267" w:rsidRPr="009B335A" w:rsidRDefault="00A03267" w:rsidP="002860CF">
            <w:pPr>
              <w:ind w:firstLine="0"/>
              <w:jc w:val="left"/>
              <w:rPr>
                <w:rFonts w:ascii="Times New Roman" w:hAnsi="Times New Roman"/>
                <w:lang w:val="pt-BR" w:eastAsia="pt-PT"/>
              </w:rPr>
            </w:pPr>
            <w:r w:rsidRPr="009B335A">
              <w:rPr>
                <w:rFonts w:ascii="Times New Roman" w:hAnsi="Times New Roman"/>
                <w:color w:val="000000"/>
                <w:lang w:val="pt-BR" w:eastAsia="pt-PT"/>
              </w:rPr>
              <w:t>O conjunto dos 5 navios que cada jogador possui</w:t>
            </w:r>
          </w:p>
        </w:tc>
      </w:tr>
      <w:tr w:rsidR="00A03267" w:rsidRPr="009B335A" w14:paraId="6A72BC78" w14:textId="77777777" w:rsidTr="00A03267">
        <w:trPr>
          <w:jc w:val="center"/>
        </w:trPr>
        <w:tc>
          <w:tcPr>
            <w:tcW w:w="1531" w:type="dxa"/>
            <w:vAlign w:val="center"/>
          </w:tcPr>
          <w:p w14:paraId="730432F0" w14:textId="77777777" w:rsidR="00A03267" w:rsidRPr="009B335A" w:rsidRDefault="00A03267" w:rsidP="002860CF">
            <w:pPr>
              <w:pStyle w:val="p1a"/>
              <w:jc w:val="left"/>
              <w:rPr>
                <w:rFonts w:ascii="Times New Roman" w:hAnsi="Times New Roman"/>
                <w:lang w:val="pt-BR"/>
              </w:rPr>
            </w:pPr>
            <w:r w:rsidRPr="009B335A">
              <w:rPr>
                <w:rFonts w:ascii="Times New Roman" w:hAnsi="Times New Roman"/>
                <w:lang w:val="pt-BR"/>
              </w:rPr>
              <w:t>Player</w:t>
            </w:r>
          </w:p>
        </w:tc>
        <w:tc>
          <w:tcPr>
            <w:tcW w:w="1531" w:type="dxa"/>
            <w:vAlign w:val="center"/>
          </w:tcPr>
          <w:p w14:paraId="03231FF8" w14:textId="77777777" w:rsidR="00A03267" w:rsidRPr="009B335A" w:rsidRDefault="00A03267" w:rsidP="002860CF">
            <w:pPr>
              <w:ind w:firstLine="0"/>
              <w:jc w:val="left"/>
              <w:rPr>
                <w:rFonts w:ascii="Times New Roman" w:hAnsi="Times New Roman"/>
                <w:lang w:val="pt-BR" w:eastAsia="pt-PT"/>
              </w:rPr>
            </w:pPr>
            <w:r w:rsidRPr="009B335A">
              <w:rPr>
                <w:rFonts w:ascii="Times New Roman" w:hAnsi="Times New Roman"/>
                <w:lang w:val="pt-BR" w:eastAsia="pt-PT"/>
              </w:rPr>
              <w:t>Jogador</w:t>
            </w:r>
          </w:p>
        </w:tc>
        <w:tc>
          <w:tcPr>
            <w:tcW w:w="3119" w:type="dxa"/>
            <w:vAlign w:val="center"/>
          </w:tcPr>
          <w:p w14:paraId="758E2D74" w14:textId="77777777" w:rsidR="00A03267" w:rsidRPr="009B335A" w:rsidRDefault="00A03267" w:rsidP="002860CF">
            <w:pPr>
              <w:ind w:firstLine="0"/>
              <w:jc w:val="left"/>
              <w:rPr>
                <w:rFonts w:ascii="Times New Roman" w:hAnsi="Times New Roman"/>
                <w:lang w:val="pt-BR" w:eastAsia="pt-PT"/>
              </w:rPr>
            </w:pPr>
            <w:r w:rsidRPr="009B335A">
              <w:rPr>
                <w:rFonts w:ascii="Times New Roman" w:hAnsi="Times New Roman"/>
                <w:color w:val="000000"/>
                <w:lang w:val="pt-BR" w:eastAsia="pt-PT"/>
              </w:rPr>
              <w:t>A pessoa que está a participar na partida</w:t>
            </w:r>
          </w:p>
        </w:tc>
      </w:tr>
      <w:tr w:rsidR="00A03267" w:rsidRPr="009B335A" w14:paraId="639CC687" w14:textId="77777777" w:rsidTr="00A03267">
        <w:trPr>
          <w:jc w:val="center"/>
        </w:trPr>
        <w:tc>
          <w:tcPr>
            <w:tcW w:w="1531" w:type="dxa"/>
            <w:vAlign w:val="center"/>
          </w:tcPr>
          <w:p w14:paraId="4EB525C7" w14:textId="77777777" w:rsidR="00A03267" w:rsidRPr="009B335A" w:rsidRDefault="00A03267" w:rsidP="002860CF">
            <w:pPr>
              <w:pStyle w:val="p1a"/>
              <w:jc w:val="left"/>
              <w:rPr>
                <w:rFonts w:ascii="Times New Roman" w:hAnsi="Times New Roman"/>
                <w:lang w:val="pt-BR"/>
              </w:rPr>
            </w:pPr>
            <w:r w:rsidRPr="009B335A">
              <w:rPr>
                <w:rFonts w:ascii="Times New Roman" w:hAnsi="Times New Roman"/>
                <w:lang w:val="pt-BR"/>
              </w:rPr>
              <w:t>Game</w:t>
            </w:r>
          </w:p>
        </w:tc>
        <w:tc>
          <w:tcPr>
            <w:tcW w:w="1531" w:type="dxa"/>
            <w:vAlign w:val="center"/>
          </w:tcPr>
          <w:p w14:paraId="1677297F" w14:textId="77777777" w:rsidR="00A03267" w:rsidRPr="009B335A" w:rsidRDefault="00A03267" w:rsidP="002860CF">
            <w:pPr>
              <w:ind w:firstLine="0"/>
              <w:jc w:val="left"/>
              <w:rPr>
                <w:rFonts w:ascii="Times New Roman" w:hAnsi="Times New Roman"/>
                <w:lang w:val="pt-BR" w:eastAsia="pt-PT"/>
              </w:rPr>
            </w:pPr>
            <w:r w:rsidRPr="009B335A">
              <w:rPr>
                <w:rFonts w:ascii="Times New Roman" w:hAnsi="Times New Roman"/>
                <w:lang w:val="pt-BR" w:eastAsia="pt-PT"/>
              </w:rPr>
              <w:t>Jogo</w:t>
            </w:r>
          </w:p>
        </w:tc>
        <w:tc>
          <w:tcPr>
            <w:tcW w:w="3119" w:type="dxa"/>
            <w:vAlign w:val="center"/>
          </w:tcPr>
          <w:p w14:paraId="747FBDAF" w14:textId="77777777" w:rsidR="00A03267" w:rsidRPr="009B335A" w:rsidRDefault="00A03267" w:rsidP="002860CF">
            <w:pPr>
              <w:ind w:firstLine="0"/>
              <w:jc w:val="left"/>
              <w:rPr>
                <w:rFonts w:ascii="Times New Roman" w:hAnsi="Times New Roman"/>
                <w:color w:val="000000"/>
                <w:lang w:val="pt-BR" w:eastAsia="pt-PT"/>
              </w:rPr>
            </w:pPr>
            <w:r w:rsidRPr="009B335A">
              <w:rPr>
                <w:rFonts w:ascii="Times New Roman" w:hAnsi="Times New Roman"/>
                <w:color w:val="000000"/>
                <w:lang w:val="pt-BR" w:eastAsia="pt-PT"/>
              </w:rPr>
              <w:t>Partida de Batalha Naval</w:t>
            </w:r>
          </w:p>
        </w:tc>
      </w:tr>
      <w:tr w:rsidR="00A03267" w:rsidRPr="009B335A" w14:paraId="3AC2FA75" w14:textId="77777777" w:rsidTr="00A03267">
        <w:trPr>
          <w:jc w:val="center"/>
        </w:trPr>
        <w:tc>
          <w:tcPr>
            <w:tcW w:w="1531" w:type="dxa"/>
            <w:vAlign w:val="center"/>
          </w:tcPr>
          <w:p w14:paraId="10790EE0" w14:textId="77777777" w:rsidR="00A03267" w:rsidRPr="009B335A" w:rsidRDefault="00A03267" w:rsidP="002860CF">
            <w:pPr>
              <w:pStyle w:val="p1a"/>
              <w:jc w:val="left"/>
              <w:rPr>
                <w:rFonts w:ascii="Times New Roman" w:hAnsi="Times New Roman"/>
                <w:lang w:val="pt-BR"/>
              </w:rPr>
            </w:pPr>
            <w:r w:rsidRPr="009B335A">
              <w:rPr>
                <w:rFonts w:ascii="Times New Roman" w:hAnsi="Times New Roman"/>
                <w:lang w:val="pt-BR"/>
              </w:rPr>
              <w:t>Ship</w:t>
            </w:r>
          </w:p>
        </w:tc>
        <w:tc>
          <w:tcPr>
            <w:tcW w:w="1531" w:type="dxa"/>
            <w:vAlign w:val="center"/>
          </w:tcPr>
          <w:p w14:paraId="0F3C5516" w14:textId="77777777" w:rsidR="00A03267" w:rsidRPr="009B335A" w:rsidRDefault="00A03267" w:rsidP="002860CF">
            <w:pPr>
              <w:ind w:firstLine="0"/>
              <w:jc w:val="left"/>
              <w:rPr>
                <w:rFonts w:ascii="Times New Roman" w:hAnsi="Times New Roman"/>
                <w:lang w:val="pt-BR" w:eastAsia="pt-PT"/>
              </w:rPr>
            </w:pPr>
            <w:r w:rsidRPr="009B335A">
              <w:rPr>
                <w:rFonts w:ascii="Times New Roman" w:hAnsi="Times New Roman"/>
                <w:lang w:val="pt-BR" w:eastAsia="pt-PT"/>
              </w:rPr>
              <w:t>Navio</w:t>
            </w:r>
          </w:p>
        </w:tc>
        <w:tc>
          <w:tcPr>
            <w:tcW w:w="3119" w:type="dxa"/>
            <w:vAlign w:val="center"/>
          </w:tcPr>
          <w:p w14:paraId="1898D8D4" w14:textId="77777777" w:rsidR="00A03267" w:rsidRPr="009B335A" w:rsidRDefault="00A03267" w:rsidP="002860CF">
            <w:pPr>
              <w:ind w:firstLine="0"/>
              <w:jc w:val="left"/>
              <w:rPr>
                <w:rFonts w:ascii="Times New Roman" w:hAnsi="Times New Roman"/>
                <w:lang w:val="pt-BR" w:eastAsia="pt-PT"/>
              </w:rPr>
            </w:pPr>
            <w:r w:rsidRPr="009B335A">
              <w:rPr>
                <w:rFonts w:ascii="Times New Roman" w:hAnsi="Times New Roman"/>
                <w:color w:val="000000"/>
                <w:lang w:val="pt-BR" w:eastAsia="pt-PT"/>
              </w:rPr>
              <w:t>Uma embarcação que ocupa várias células no tabuleiro</w:t>
            </w:r>
          </w:p>
        </w:tc>
      </w:tr>
      <w:tr w:rsidR="00A03267" w:rsidRPr="009B335A" w14:paraId="188D3BA5" w14:textId="77777777" w:rsidTr="00A03267">
        <w:trPr>
          <w:jc w:val="center"/>
        </w:trPr>
        <w:tc>
          <w:tcPr>
            <w:tcW w:w="1531" w:type="dxa"/>
            <w:vAlign w:val="center"/>
          </w:tcPr>
          <w:p w14:paraId="650F323E" w14:textId="77777777" w:rsidR="00A03267" w:rsidRPr="009B335A" w:rsidRDefault="00A03267" w:rsidP="002860CF">
            <w:pPr>
              <w:pStyle w:val="p1a"/>
              <w:jc w:val="left"/>
              <w:rPr>
                <w:rFonts w:ascii="Times New Roman" w:hAnsi="Times New Roman"/>
                <w:lang w:val="pt-BR"/>
              </w:rPr>
            </w:pPr>
            <w:r w:rsidRPr="009B335A">
              <w:rPr>
                <w:rFonts w:ascii="Times New Roman" w:hAnsi="Times New Roman"/>
                <w:lang w:val="pt-BR"/>
              </w:rPr>
              <w:t>Orientation</w:t>
            </w:r>
          </w:p>
        </w:tc>
        <w:tc>
          <w:tcPr>
            <w:tcW w:w="1531" w:type="dxa"/>
            <w:vAlign w:val="center"/>
          </w:tcPr>
          <w:p w14:paraId="13076944" w14:textId="77777777" w:rsidR="00A03267" w:rsidRPr="009B335A" w:rsidRDefault="00A03267" w:rsidP="002860CF">
            <w:pPr>
              <w:ind w:firstLine="0"/>
              <w:jc w:val="left"/>
              <w:rPr>
                <w:rFonts w:ascii="Times New Roman" w:hAnsi="Times New Roman"/>
                <w:lang w:val="pt-BR" w:eastAsia="pt-PT"/>
              </w:rPr>
            </w:pPr>
            <w:r w:rsidRPr="009B335A">
              <w:rPr>
                <w:rFonts w:ascii="Times New Roman" w:hAnsi="Times New Roman"/>
                <w:lang w:val="pt-BR" w:eastAsia="pt-PT"/>
              </w:rPr>
              <w:t>Orientação</w:t>
            </w:r>
          </w:p>
        </w:tc>
        <w:tc>
          <w:tcPr>
            <w:tcW w:w="3119" w:type="dxa"/>
            <w:vAlign w:val="center"/>
          </w:tcPr>
          <w:p w14:paraId="1E5E0908" w14:textId="77777777" w:rsidR="00A03267" w:rsidRPr="009B335A" w:rsidRDefault="00A03267" w:rsidP="002860CF">
            <w:pPr>
              <w:ind w:firstLine="0"/>
              <w:jc w:val="left"/>
              <w:rPr>
                <w:rFonts w:ascii="Times New Roman" w:hAnsi="Times New Roman"/>
                <w:lang w:val="pt-BR" w:eastAsia="pt-PT"/>
              </w:rPr>
            </w:pPr>
            <w:r w:rsidRPr="009B335A">
              <w:rPr>
                <w:rFonts w:ascii="Times New Roman" w:hAnsi="Times New Roman"/>
                <w:color w:val="000000"/>
                <w:lang w:val="pt-BR" w:eastAsia="pt-PT"/>
              </w:rPr>
              <w:t>A posição do navio (vertical ou horizontal)</w:t>
            </w:r>
          </w:p>
        </w:tc>
      </w:tr>
      <w:tr w:rsidR="00A03267" w:rsidRPr="009B335A" w14:paraId="63A57684" w14:textId="77777777" w:rsidTr="00A03267">
        <w:trPr>
          <w:jc w:val="center"/>
        </w:trPr>
        <w:tc>
          <w:tcPr>
            <w:tcW w:w="1531" w:type="dxa"/>
            <w:vAlign w:val="center"/>
          </w:tcPr>
          <w:p w14:paraId="7D35E435" w14:textId="77777777" w:rsidR="00A03267" w:rsidRPr="009B335A" w:rsidRDefault="00A03267" w:rsidP="002860CF">
            <w:pPr>
              <w:pStyle w:val="p1a"/>
              <w:jc w:val="left"/>
              <w:rPr>
                <w:rFonts w:ascii="Times New Roman" w:hAnsi="Times New Roman"/>
                <w:lang w:val="pt-BR"/>
              </w:rPr>
            </w:pPr>
            <w:r w:rsidRPr="009B335A">
              <w:rPr>
                <w:rFonts w:ascii="Times New Roman" w:hAnsi="Times New Roman"/>
                <w:lang w:val="pt-BR"/>
              </w:rPr>
              <w:t>Cell</w:t>
            </w:r>
          </w:p>
        </w:tc>
        <w:tc>
          <w:tcPr>
            <w:tcW w:w="1531" w:type="dxa"/>
            <w:vAlign w:val="center"/>
          </w:tcPr>
          <w:p w14:paraId="1780B919" w14:textId="77777777" w:rsidR="00A03267" w:rsidRPr="009B335A" w:rsidRDefault="00A03267" w:rsidP="002860CF">
            <w:pPr>
              <w:ind w:firstLine="0"/>
              <w:jc w:val="left"/>
              <w:rPr>
                <w:rFonts w:ascii="Times New Roman" w:hAnsi="Times New Roman"/>
                <w:lang w:val="pt-BR" w:eastAsia="pt-PT"/>
              </w:rPr>
            </w:pPr>
            <w:r w:rsidRPr="009B335A">
              <w:rPr>
                <w:rFonts w:ascii="Times New Roman" w:hAnsi="Times New Roman"/>
                <w:lang w:val="pt-BR" w:eastAsia="pt-PT"/>
              </w:rPr>
              <w:t>Célula</w:t>
            </w:r>
          </w:p>
        </w:tc>
        <w:tc>
          <w:tcPr>
            <w:tcW w:w="3119" w:type="dxa"/>
            <w:vAlign w:val="center"/>
          </w:tcPr>
          <w:p w14:paraId="4049A0AA" w14:textId="77777777" w:rsidR="00A03267" w:rsidRPr="009B335A" w:rsidRDefault="00A03267" w:rsidP="00C03240">
            <w:pPr>
              <w:ind w:firstLine="0"/>
              <w:jc w:val="left"/>
              <w:rPr>
                <w:rFonts w:ascii="Times New Roman" w:hAnsi="Times New Roman"/>
                <w:lang w:val="pt-BR" w:eastAsia="pt-PT"/>
              </w:rPr>
            </w:pPr>
            <w:r w:rsidRPr="009B335A">
              <w:rPr>
                <w:rFonts w:ascii="Times New Roman" w:hAnsi="Times New Roman"/>
                <w:color w:val="000000"/>
                <w:lang w:val="pt-BR" w:eastAsia="pt-PT"/>
              </w:rPr>
              <w:t>Cada uma das 100 células que formam o tabuleiro</w:t>
            </w:r>
          </w:p>
        </w:tc>
      </w:tr>
      <w:tr w:rsidR="00A03267" w:rsidRPr="009B335A" w14:paraId="260B0D00" w14:textId="77777777" w:rsidTr="00A03267">
        <w:trPr>
          <w:jc w:val="center"/>
        </w:trPr>
        <w:tc>
          <w:tcPr>
            <w:tcW w:w="1531" w:type="dxa"/>
            <w:vAlign w:val="center"/>
          </w:tcPr>
          <w:p w14:paraId="5DC0A135" w14:textId="77777777" w:rsidR="00A03267" w:rsidRPr="009B335A" w:rsidRDefault="00A03267" w:rsidP="002860CF">
            <w:pPr>
              <w:pStyle w:val="p1a"/>
              <w:jc w:val="left"/>
              <w:rPr>
                <w:rFonts w:ascii="Times New Roman" w:hAnsi="Times New Roman"/>
                <w:lang w:val="pt-BR"/>
              </w:rPr>
            </w:pPr>
            <w:r w:rsidRPr="009B335A">
              <w:rPr>
                <w:rFonts w:ascii="Times New Roman" w:hAnsi="Times New Roman"/>
                <w:lang w:val="pt-BR"/>
              </w:rPr>
              <w:t>Board</w:t>
            </w:r>
          </w:p>
        </w:tc>
        <w:tc>
          <w:tcPr>
            <w:tcW w:w="1531" w:type="dxa"/>
            <w:vAlign w:val="center"/>
          </w:tcPr>
          <w:p w14:paraId="41F566BD" w14:textId="77777777" w:rsidR="00A03267" w:rsidRPr="009B335A" w:rsidRDefault="00A03267" w:rsidP="002860CF">
            <w:pPr>
              <w:ind w:firstLine="0"/>
              <w:jc w:val="left"/>
              <w:rPr>
                <w:rFonts w:ascii="Times New Roman" w:hAnsi="Times New Roman"/>
                <w:lang w:val="pt-BR" w:eastAsia="pt-PT"/>
              </w:rPr>
            </w:pPr>
            <w:r w:rsidRPr="009B335A">
              <w:rPr>
                <w:rFonts w:ascii="Times New Roman" w:hAnsi="Times New Roman"/>
                <w:lang w:val="pt-BR" w:eastAsia="pt-PT"/>
              </w:rPr>
              <w:t>Tabuleiro</w:t>
            </w:r>
          </w:p>
        </w:tc>
        <w:tc>
          <w:tcPr>
            <w:tcW w:w="3119" w:type="dxa"/>
            <w:vAlign w:val="center"/>
          </w:tcPr>
          <w:p w14:paraId="7E733D7E" w14:textId="77777777" w:rsidR="00A03267" w:rsidRPr="009B335A" w:rsidRDefault="00A03267" w:rsidP="002860CF">
            <w:pPr>
              <w:ind w:firstLine="0"/>
              <w:jc w:val="left"/>
              <w:rPr>
                <w:rFonts w:ascii="Times New Roman" w:hAnsi="Times New Roman"/>
                <w:lang w:val="pt-BR" w:eastAsia="pt-PT"/>
              </w:rPr>
            </w:pPr>
            <w:r w:rsidRPr="009B335A">
              <w:rPr>
                <w:rFonts w:ascii="Times New Roman" w:hAnsi="Times New Roman"/>
                <w:color w:val="000000"/>
                <w:lang w:val="pt-BR" w:eastAsia="pt-PT"/>
              </w:rPr>
              <w:t>O mapa 10x10 onde se colocam navios e se marcam tiros</w:t>
            </w:r>
          </w:p>
        </w:tc>
      </w:tr>
      <w:tr w:rsidR="00A03267" w:rsidRPr="009B335A" w14:paraId="2692322B" w14:textId="77777777" w:rsidTr="00A03267">
        <w:trPr>
          <w:jc w:val="center"/>
        </w:trPr>
        <w:tc>
          <w:tcPr>
            <w:tcW w:w="1531" w:type="dxa"/>
            <w:vAlign w:val="center"/>
          </w:tcPr>
          <w:p w14:paraId="10FE8727" w14:textId="77777777" w:rsidR="00A03267" w:rsidRPr="009B335A" w:rsidRDefault="00A03267" w:rsidP="002860CF">
            <w:pPr>
              <w:pStyle w:val="p1a"/>
              <w:jc w:val="left"/>
              <w:rPr>
                <w:rFonts w:ascii="Times New Roman" w:hAnsi="Times New Roman"/>
                <w:lang w:val="pt-BR"/>
              </w:rPr>
            </w:pPr>
            <w:r w:rsidRPr="009B335A">
              <w:rPr>
                <w:rFonts w:ascii="Times New Roman" w:hAnsi="Times New Roman"/>
                <w:lang w:val="pt-BR"/>
              </w:rPr>
              <w:t xml:space="preserve">Shot </w:t>
            </w:r>
          </w:p>
        </w:tc>
        <w:tc>
          <w:tcPr>
            <w:tcW w:w="1531" w:type="dxa"/>
            <w:vAlign w:val="center"/>
          </w:tcPr>
          <w:p w14:paraId="0F93A7F5" w14:textId="77777777" w:rsidR="00A03267" w:rsidRPr="009B335A" w:rsidRDefault="00A03267" w:rsidP="002860CF">
            <w:pPr>
              <w:ind w:firstLine="0"/>
              <w:jc w:val="left"/>
              <w:rPr>
                <w:rFonts w:ascii="Times New Roman" w:hAnsi="Times New Roman"/>
                <w:lang w:val="pt-BR" w:eastAsia="pt-PT"/>
              </w:rPr>
            </w:pPr>
            <w:r w:rsidRPr="009B335A">
              <w:rPr>
                <w:rFonts w:ascii="Times New Roman" w:hAnsi="Times New Roman"/>
                <w:lang w:val="pt-BR" w:eastAsia="pt-PT"/>
              </w:rPr>
              <w:t>Tiro</w:t>
            </w:r>
          </w:p>
        </w:tc>
        <w:tc>
          <w:tcPr>
            <w:tcW w:w="3119" w:type="dxa"/>
            <w:vAlign w:val="center"/>
          </w:tcPr>
          <w:p w14:paraId="2E9F0BBE" w14:textId="77777777" w:rsidR="00A03267" w:rsidRPr="009B335A" w:rsidRDefault="00A03267" w:rsidP="002860CF">
            <w:pPr>
              <w:ind w:firstLine="0"/>
              <w:jc w:val="left"/>
              <w:rPr>
                <w:rFonts w:ascii="Times New Roman" w:hAnsi="Times New Roman"/>
                <w:lang w:val="pt-BR" w:eastAsia="pt-PT"/>
              </w:rPr>
            </w:pPr>
            <w:r w:rsidRPr="009B335A">
              <w:rPr>
                <w:rFonts w:ascii="Times New Roman" w:hAnsi="Times New Roman"/>
                <w:color w:val="000000"/>
                <w:lang w:val="pt-BR" w:eastAsia="pt-PT"/>
              </w:rPr>
              <w:t>Um disparo que acertou num navio inimigo</w:t>
            </w:r>
          </w:p>
        </w:tc>
      </w:tr>
      <w:tr w:rsidR="00A03267" w:rsidRPr="009B335A" w14:paraId="6B153209" w14:textId="77777777" w:rsidTr="00A03267">
        <w:trPr>
          <w:jc w:val="center"/>
        </w:trPr>
        <w:tc>
          <w:tcPr>
            <w:tcW w:w="1531" w:type="dxa"/>
            <w:vAlign w:val="center"/>
          </w:tcPr>
          <w:p w14:paraId="519B73A9" w14:textId="77777777" w:rsidR="00A03267" w:rsidRPr="009B335A" w:rsidRDefault="00A03267" w:rsidP="002860CF">
            <w:pPr>
              <w:pStyle w:val="p1a"/>
              <w:jc w:val="left"/>
              <w:rPr>
                <w:rFonts w:ascii="Times New Roman" w:hAnsi="Times New Roman"/>
                <w:lang w:val="pt-BR"/>
              </w:rPr>
            </w:pPr>
            <w:r w:rsidRPr="009B335A">
              <w:rPr>
                <w:rFonts w:ascii="Times New Roman" w:hAnsi="Times New Roman"/>
                <w:lang w:val="pt-BR"/>
              </w:rPr>
              <w:t>Victory</w:t>
            </w:r>
          </w:p>
        </w:tc>
        <w:tc>
          <w:tcPr>
            <w:tcW w:w="1531" w:type="dxa"/>
            <w:vAlign w:val="center"/>
          </w:tcPr>
          <w:p w14:paraId="53B104A4" w14:textId="77777777" w:rsidR="00A03267" w:rsidRPr="009B335A" w:rsidRDefault="00A03267" w:rsidP="002860CF">
            <w:pPr>
              <w:ind w:firstLine="0"/>
              <w:jc w:val="left"/>
              <w:rPr>
                <w:rFonts w:ascii="Times New Roman" w:hAnsi="Times New Roman"/>
                <w:lang w:val="pt-BR" w:eastAsia="pt-PT"/>
              </w:rPr>
            </w:pPr>
            <w:r w:rsidRPr="009B335A">
              <w:rPr>
                <w:rFonts w:ascii="Times New Roman" w:hAnsi="Times New Roman"/>
                <w:lang w:val="pt-BR" w:eastAsia="pt-PT"/>
              </w:rPr>
              <w:t>Vitória</w:t>
            </w:r>
          </w:p>
        </w:tc>
        <w:tc>
          <w:tcPr>
            <w:tcW w:w="3119" w:type="dxa"/>
            <w:vAlign w:val="center"/>
          </w:tcPr>
          <w:p w14:paraId="490BF725" w14:textId="77777777" w:rsidR="00A03267" w:rsidRPr="009B335A" w:rsidRDefault="00A03267" w:rsidP="002860CF">
            <w:pPr>
              <w:pStyle w:val="p1a"/>
              <w:jc w:val="left"/>
              <w:rPr>
                <w:rFonts w:ascii="Times New Roman" w:hAnsi="Times New Roman"/>
                <w:lang w:val="pt-BR"/>
              </w:rPr>
            </w:pPr>
            <w:r w:rsidRPr="009B335A">
              <w:rPr>
                <w:rFonts w:ascii="Times New Roman" w:hAnsi="Times New Roman"/>
                <w:color w:val="000000"/>
                <w:shd w:val="clear" w:color="auto" w:fill="FFFFFF"/>
                <w:lang w:val="pt-BR"/>
              </w:rPr>
              <w:t>O estado alcançado quando um jogador afunda toda a frota inimiga</w:t>
            </w:r>
          </w:p>
        </w:tc>
      </w:tr>
    </w:tbl>
    <w:p w14:paraId="272D7D2E" w14:textId="77777777" w:rsidR="00246502" w:rsidRPr="009B335A" w:rsidRDefault="00246502" w:rsidP="002860CF">
      <w:pPr>
        <w:ind w:firstLine="0"/>
        <w:rPr>
          <w:lang w:val="pt-BR"/>
        </w:rPr>
      </w:pPr>
    </w:p>
    <w:p w14:paraId="17281592" w14:textId="77777777" w:rsidR="009B1D59" w:rsidRPr="009B335A" w:rsidRDefault="00404C55" w:rsidP="00404C55">
      <w:pPr>
        <w:pStyle w:val="heading1"/>
        <w:rPr>
          <w:lang w:val="pt-BR"/>
        </w:rPr>
      </w:pPr>
      <w:r w:rsidRPr="009B335A">
        <w:rPr>
          <w:lang w:val="pt-BR"/>
        </w:rPr>
        <w:t>3   Modelo de Domínio</w:t>
      </w:r>
    </w:p>
    <w:p w14:paraId="77D03CEE" w14:textId="77777777" w:rsidR="005B59A1" w:rsidRPr="009B335A" w:rsidRDefault="005B59A1" w:rsidP="005B59A1">
      <w:pPr>
        <w:pStyle w:val="p1a"/>
        <w:rPr>
          <w:lang w:val="pt-BR"/>
        </w:rPr>
      </w:pPr>
      <w:r w:rsidRPr="009B335A">
        <w:rPr>
          <w:rStyle w:val="citation-69"/>
          <w:lang w:val="pt-BR"/>
        </w:rPr>
        <w:t>O modelo de domínio</w:t>
      </w:r>
      <w:r w:rsidR="004F5E1B">
        <w:rPr>
          <w:rStyle w:val="citation-69"/>
          <w:lang w:val="pt-BR"/>
        </w:rPr>
        <w:t xml:space="preserve"> (</w:t>
      </w:r>
      <w:r w:rsidR="004F5E1B">
        <w:rPr>
          <w:rStyle w:val="citation-69"/>
          <w:lang w:val="pt-BR"/>
        </w:rPr>
        <w:fldChar w:fldCharType="begin"/>
      </w:r>
      <w:r w:rsidR="004F5E1B">
        <w:rPr>
          <w:rStyle w:val="citation-69"/>
          <w:lang w:val="pt-BR"/>
        </w:rPr>
        <w:instrText xml:space="preserve"> REF _Ref232177625 \h </w:instrText>
      </w:r>
      <w:r w:rsidR="004F5E1B">
        <w:rPr>
          <w:rStyle w:val="citation-69"/>
          <w:lang w:val="pt-BR"/>
        </w:rPr>
      </w:r>
      <w:r w:rsidR="004F5E1B">
        <w:rPr>
          <w:rStyle w:val="citation-69"/>
          <w:lang w:val="pt-BR"/>
        </w:rPr>
        <w:fldChar w:fldCharType="separate"/>
      </w:r>
      <w:r w:rsidR="004F5E1B">
        <w:t xml:space="preserve">Fig. </w:t>
      </w:r>
      <w:r w:rsidR="004F5E1B">
        <w:rPr>
          <w:noProof/>
        </w:rPr>
        <w:t>1</w:t>
      </w:r>
      <w:r w:rsidR="004F5E1B">
        <w:rPr>
          <w:rStyle w:val="citation-69"/>
          <w:lang w:val="pt-BR"/>
        </w:rPr>
        <w:fldChar w:fldCharType="end"/>
      </w:r>
      <w:r w:rsidR="004F5E1B">
        <w:rPr>
          <w:rStyle w:val="citation-69"/>
          <w:lang w:val="pt-BR"/>
        </w:rPr>
        <w:t>)</w:t>
      </w:r>
      <w:r w:rsidRPr="009B335A">
        <w:rPr>
          <w:rStyle w:val="citation-69"/>
          <w:lang w:val="pt-BR"/>
        </w:rPr>
        <w:t xml:space="preserve"> é fundamental para </w:t>
      </w:r>
      <w:proofErr w:type="gramStart"/>
      <w:r w:rsidRPr="009B335A">
        <w:rPr>
          <w:rStyle w:val="citation-69"/>
          <w:lang w:val="pt-BR"/>
        </w:rPr>
        <w:t>a</w:t>
      </w:r>
      <w:proofErr w:type="gramEnd"/>
      <w:r w:rsidRPr="009B335A">
        <w:rPr>
          <w:rStyle w:val="citation-69"/>
          <w:lang w:val="pt-BR"/>
        </w:rPr>
        <w:t xml:space="preserve"> arquitetura do sistema</w:t>
      </w:r>
      <w:r w:rsidRPr="009B335A">
        <w:rPr>
          <w:lang w:val="pt-BR"/>
        </w:rPr>
        <w:t xml:space="preserve">, </w:t>
      </w:r>
      <w:r w:rsidR="00A03267" w:rsidRPr="009B335A">
        <w:rPr>
          <w:lang w:val="pt-BR"/>
        </w:rPr>
        <w:t>servindo como um mapa para organizar as interações entre as entidades do jogo</w:t>
      </w:r>
      <w:r w:rsidRPr="009B335A">
        <w:rPr>
          <w:lang w:val="pt-BR"/>
        </w:rPr>
        <w:t xml:space="preserve">. </w:t>
      </w:r>
      <w:r w:rsidR="00A03267" w:rsidRPr="009B335A">
        <w:rPr>
          <w:rStyle w:val="citation-67"/>
          <w:lang w:val="pt-BR"/>
        </w:rPr>
        <w:t>Fazer este modelo antes de começar a implementação do código</w:t>
      </w:r>
      <w:r w:rsidRPr="009B335A">
        <w:rPr>
          <w:rStyle w:val="citation-67"/>
          <w:lang w:val="pt-BR"/>
        </w:rPr>
        <w:t xml:space="preserve"> ajuda a g</w:t>
      </w:r>
      <w:r w:rsidR="00A03267" w:rsidRPr="009B335A">
        <w:rPr>
          <w:rStyle w:val="citation-67"/>
          <w:lang w:val="pt-BR"/>
        </w:rPr>
        <w:t>arantir que a lógica do jogo faça</w:t>
      </w:r>
      <w:r w:rsidRPr="009B335A">
        <w:rPr>
          <w:rStyle w:val="citation-67"/>
          <w:lang w:val="pt-BR"/>
        </w:rPr>
        <w:t xml:space="preserve"> sentido </w:t>
      </w:r>
      <w:r w:rsidRPr="009B335A">
        <w:rPr>
          <w:rStyle w:val="citation-66"/>
          <w:lang w:val="pt-BR"/>
        </w:rPr>
        <w:t xml:space="preserve">e </w:t>
      </w:r>
      <w:r w:rsidR="00A03267" w:rsidRPr="009B335A">
        <w:rPr>
          <w:rStyle w:val="citation-66"/>
          <w:lang w:val="pt-BR"/>
        </w:rPr>
        <w:t xml:space="preserve">siga as </w:t>
      </w:r>
      <w:r w:rsidRPr="009B335A">
        <w:rPr>
          <w:rStyle w:val="citation-66"/>
          <w:lang w:val="pt-BR"/>
        </w:rPr>
        <w:t>regras da Pr</w:t>
      </w:r>
      <w:r w:rsidR="00A03267" w:rsidRPr="009B335A">
        <w:rPr>
          <w:rStyle w:val="citation-66"/>
          <w:lang w:val="pt-BR"/>
        </w:rPr>
        <w:t>ogramação Orientada a Objetos (</w:t>
      </w:r>
      <w:r w:rsidRPr="009B335A">
        <w:rPr>
          <w:rStyle w:val="citation-66"/>
          <w:lang w:val="pt-BR"/>
        </w:rPr>
        <w:t>OO)</w:t>
      </w:r>
      <w:r w:rsidRPr="009B335A">
        <w:rPr>
          <w:lang w:val="pt-BR"/>
        </w:rPr>
        <w:t>.</w:t>
      </w:r>
    </w:p>
    <w:p w14:paraId="0ABE6DD3" w14:textId="77777777" w:rsidR="00356F17" w:rsidRDefault="00AF6CE1" w:rsidP="00356F17">
      <w:pPr>
        <w:keepNext/>
        <w:ind w:firstLine="0"/>
        <w:jc w:val="center"/>
      </w:pPr>
      <w:r w:rsidRPr="009B335A">
        <w:rPr>
          <w:noProof/>
          <w:lang w:val="pt-BR" w:eastAsia="pt-PT"/>
        </w:rPr>
        <w:lastRenderedPageBreak/>
        <w:pict w14:anchorId="656C4AC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1" o:spid="_x0000_i1025" type="#_x0000_t75" style="width:345.65pt;height:374pt;visibility:visible">
            <v:imagedata r:id="rId8" o:title=""/>
          </v:shape>
        </w:pict>
      </w:r>
    </w:p>
    <w:p w14:paraId="4687F8C4" w14:textId="77777777" w:rsidR="0070520C" w:rsidRPr="009B335A" w:rsidRDefault="00356F17" w:rsidP="00B1442B">
      <w:pPr>
        <w:pStyle w:val="Legenda"/>
        <w:rPr>
          <w:lang w:val="pt-BR"/>
        </w:rPr>
      </w:pPr>
      <w:bookmarkStart w:id="0" w:name="_Ref232177625"/>
      <w:r w:rsidRPr="004F5E1B">
        <w:t xml:space="preserve">Fig. </w:t>
      </w:r>
      <w:r w:rsidRPr="004F5E1B">
        <w:fldChar w:fldCharType="begin"/>
      </w:r>
      <w:r w:rsidRPr="004F5E1B">
        <w:instrText xml:space="preserve"> SEQ Fig. \* ARABIC </w:instrText>
      </w:r>
      <w:r w:rsidRPr="004F5E1B">
        <w:fldChar w:fldCharType="separate"/>
      </w:r>
      <w:r w:rsidR="00CC62A8">
        <w:rPr>
          <w:noProof/>
        </w:rPr>
        <w:t>1</w:t>
      </w:r>
      <w:r w:rsidRPr="004F5E1B">
        <w:fldChar w:fldCharType="end"/>
      </w:r>
      <w:bookmarkEnd w:id="0"/>
      <w:r>
        <w:t xml:space="preserve">. </w:t>
      </w:r>
      <w:r w:rsidRPr="00CC62A8">
        <w:t>Modelo de domínio que será utilizado no desenvolvimento da aplicação</w:t>
      </w:r>
    </w:p>
    <w:p w14:paraId="695F4B1F" w14:textId="77777777" w:rsidR="00C951AE" w:rsidRPr="009B335A" w:rsidRDefault="00404C55" w:rsidP="00404C55">
      <w:pPr>
        <w:pStyle w:val="heading1"/>
        <w:rPr>
          <w:lang w:val="pt-BR"/>
        </w:rPr>
      </w:pPr>
      <w:r w:rsidRPr="009B335A">
        <w:rPr>
          <w:lang w:val="pt-BR"/>
        </w:rPr>
        <w:t>4   Histórias do Utilizador</w:t>
      </w:r>
    </w:p>
    <w:p w14:paraId="07D1CEE3" w14:textId="77777777" w:rsidR="007724FF" w:rsidRPr="009B335A" w:rsidRDefault="007724FF">
      <w:pPr>
        <w:numPr>
          <w:ilvl w:val="0"/>
          <w:numId w:val="8"/>
        </w:numPr>
        <w:rPr>
          <w:lang w:val="pt-BR"/>
        </w:rPr>
      </w:pPr>
      <w:r w:rsidRPr="009B335A">
        <w:rPr>
          <w:lang w:val="pt-BR"/>
        </w:rPr>
        <w:t>Como jogador, quero escolher entre jogar contra o computador ou contra outro jogador local, para adaptar a minha experiência de jogo.</w:t>
      </w:r>
    </w:p>
    <w:p w14:paraId="16FAA027" w14:textId="77777777" w:rsidR="007724FF" w:rsidRPr="009B335A" w:rsidRDefault="007724FF" w:rsidP="007724FF">
      <w:pPr>
        <w:ind w:left="1080" w:firstLine="0"/>
        <w:rPr>
          <w:u w:val="single"/>
          <w:lang w:val="pt-BR"/>
        </w:rPr>
      </w:pPr>
      <w:r w:rsidRPr="009B335A">
        <w:rPr>
          <w:u w:val="single"/>
          <w:lang w:val="pt-BR"/>
        </w:rPr>
        <w:t>Critérios de aceitação:</w:t>
      </w:r>
    </w:p>
    <w:p w14:paraId="27DEA8CC" w14:textId="77777777" w:rsidR="007724FF" w:rsidRPr="009B335A" w:rsidRDefault="007724FF">
      <w:pPr>
        <w:numPr>
          <w:ilvl w:val="1"/>
          <w:numId w:val="8"/>
        </w:numPr>
        <w:rPr>
          <w:lang w:val="pt-BR"/>
        </w:rPr>
      </w:pPr>
      <w:r w:rsidRPr="009B335A">
        <w:rPr>
          <w:lang w:val="pt-BR"/>
        </w:rPr>
        <w:t>O sistema deve apresentar um menu inicial com as opções Jogador vs. Jogador e Jogador vs. Computador;</w:t>
      </w:r>
    </w:p>
    <w:p w14:paraId="23FE6F88" w14:textId="77777777" w:rsidR="007724FF" w:rsidRPr="009B335A" w:rsidRDefault="007724FF">
      <w:pPr>
        <w:numPr>
          <w:ilvl w:val="1"/>
          <w:numId w:val="8"/>
        </w:numPr>
        <w:rPr>
          <w:lang w:val="pt-BR"/>
        </w:rPr>
      </w:pPr>
      <w:r w:rsidRPr="009B335A">
        <w:rPr>
          <w:lang w:val="pt-BR"/>
        </w:rPr>
        <w:t>Ao selecionar a opção Jogador vs. Jogador, o sistema deve pedir a introdução de dois utilizadores;</w:t>
      </w:r>
    </w:p>
    <w:p w14:paraId="73096A94" w14:textId="77777777" w:rsidR="007724FF" w:rsidRPr="009B335A" w:rsidRDefault="007724FF">
      <w:pPr>
        <w:numPr>
          <w:ilvl w:val="1"/>
          <w:numId w:val="8"/>
        </w:numPr>
        <w:rPr>
          <w:lang w:val="pt-BR"/>
        </w:rPr>
      </w:pPr>
      <w:r w:rsidRPr="009B335A">
        <w:rPr>
          <w:lang w:val="pt-BR"/>
        </w:rPr>
        <w:lastRenderedPageBreak/>
        <w:t>Ao selecionar a opção Jogador vs. Computador, o sistema deve iniciar a partida.</w:t>
      </w:r>
    </w:p>
    <w:p w14:paraId="4B4A961E" w14:textId="77777777" w:rsidR="007724FF" w:rsidRPr="009B335A" w:rsidRDefault="007724FF">
      <w:pPr>
        <w:numPr>
          <w:ilvl w:val="0"/>
          <w:numId w:val="8"/>
        </w:numPr>
        <w:rPr>
          <w:lang w:val="pt-BR"/>
        </w:rPr>
      </w:pPr>
      <w:r w:rsidRPr="009B335A">
        <w:rPr>
          <w:lang w:val="pt-BR"/>
        </w:rPr>
        <w:t>Como jogador, quero escolher o nível de dificuldade do jogo, para testar as minhas capacidades;</w:t>
      </w:r>
    </w:p>
    <w:p w14:paraId="076DDB89" w14:textId="77777777" w:rsidR="007724FF" w:rsidRPr="009B335A" w:rsidRDefault="007724FF" w:rsidP="007724FF">
      <w:pPr>
        <w:ind w:left="1080" w:firstLine="0"/>
        <w:rPr>
          <w:u w:val="single"/>
          <w:lang w:val="pt-BR"/>
        </w:rPr>
      </w:pPr>
      <w:r w:rsidRPr="009B335A">
        <w:rPr>
          <w:u w:val="single"/>
          <w:lang w:val="pt-BR"/>
        </w:rPr>
        <w:t>Critérios de aceitação:</w:t>
      </w:r>
    </w:p>
    <w:p w14:paraId="1C8BDA0F" w14:textId="77777777" w:rsidR="007724FF" w:rsidRPr="009B335A" w:rsidRDefault="007724FF">
      <w:pPr>
        <w:numPr>
          <w:ilvl w:val="1"/>
          <w:numId w:val="8"/>
        </w:numPr>
        <w:rPr>
          <w:lang w:val="pt-BR"/>
        </w:rPr>
      </w:pPr>
      <w:r w:rsidRPr="009B335A">
        <w:rPr>
          <w:lang w:val="pt-BR"/>
        </w:rPr>
        <w:t>A seleção da dificuldade deve estar disponível apenas no modo Jogador vs. Computador;</w:t>
      </w:r>
    </w:p>
    <w:p w14:paraId="3C392945" w14:textId="77777777" w:rsidR="007724FF" w:rsidRPr="009B335A" w:rsidRDefault="007724FF">
      <w:pPr>
        <w:numPr>
          <w:ilvl w:val="1"/>
          <w:numId w:val="8"/>
        </w:numPr>
        <w:rPr>
          <w:lang w:val="pt-BR"/>
        </w:rPr>
      </w:pPr>
      <w:r w:rsidRPr="009B335A">
        <w:rPr>
          <w:lang w:val="pt-BR"/>
        </w:rPr>
        <w:t>O sistema deve conter dois níveis de dificuldade:</w:t>
      </w:r>
    </w:p>
    <w:p w14:paraId="77F12244" w14:textId="77777777" w:rsidR="007724FF" w:rsidRPr="009B335A" w:rsidRDefault="00C80921">
      <w:pPr>
        <w:numPr>
          <w:ilvl w:val="2"/>
          <w:numId w:val="8"/>
        </w:numPr>
        <w:rPr>
          <w:lang w:val="pt-BR"/>
        </w:rPr>
      </w:pPr>
      <w:r>
        <w:rPr>
          <w:lang w:val="pt-BR"/>
        </w:rPr>
        <w:t>Fácil:</w:t>
      </w:r>
      <w:r w:rsidR="007724FF" w:rsidRPr="009B335A">
        <w:rPr>
          <w:lang w:val="pt-BR"/>
        </w:rPr>
        <w:t xml:space="preserve"> realiza disparos aleatórios;</w:t>
      </w:r>
    </w:p>
    <w:p w14:paraId="78BC819C" w14:textId="77777777" w:rsidR="007724FF" w:rsidRPr="009B335A" w:rsidRDefault="00C80921">
      <w:pPr>
        <w:numPr>
          <w:ilvl w:val="2"/>
          <w:numId w:val="8"/>
        </w:numPr>
        <w:rPr>
          <w:lang w:val="pt-BR"/>
        </w:rPr>
      </w:pPr>
      <w:r>
        <w:rPr>
          <w:lang w:val="pt-BR"/>
        </w:rPr>
        <w:t>Difícil:</w:t>
      </w:r>
      <w:r w:rsidR="007724FF" w:rsidRPr="009B335A">
        <w:rPr>
          <w:lang w:val="pt-BR"/>
        </w:rPr>
        <w:t xml:space="preserve"> re</w:t>
      </w:r>
      <w:r w:rsidR="001C5F75" w:rsidRPr="009B335A">
        <w:rPr>
          <w:lang w:val="pt-BR"/>
        </w:rPr>
        <w:t>aliza disparos próximos de navios</w:t>
      </w:r>
      <w:r w:rsidR="00765A45" w:rsidRPr="009B335A">
        <w:rPr>
          <w:lang w:val="pt-BR"/>
        </w:rPr>
        <w:t xml:space="preserve"> </w:t>
      </w:r>
      <w:r w:rsidR="007724FF" w:rsidRPr="009B335A">
        <w:rPr>
          <w:lang w:val="pt-BR"/>
        </w:rPr>
        <w:t>atingidos até afundá-los.</w:t>
      </w:r>
    </w:p>
    <w:p w14:paraId="72C54810" w14:textId="77777777" w:rsidR="007724FF" w:rsidRPr="009B335A" w:rsidRDefault="007724FF">
      <w:pPr>
        <w:numPr>
          <w:ilvl w:val="0"/>
          <w:numId w:val="8"/>
        </w:numPr>
        <w:rPr>
          <w:lang w:val="pt-BR"/>
        </w:rPr>
      </w:pPr>
      <w:r w:rsidRPr="009B335A">
        <w:rPr>
          <w:lang w:val="pt-BR"/>
        </w:rPr>
        <w:t xml:space="preserve">Como jogador, quero posicionar os meus </w:t>
      </w:r>
      <w:r w:rsidR="001C5F75" w:rsidRPr="009B335A">
        <w:rPr>
          <w:lang w:val="pt-BR"/>
        </w:rPr>
        <w:t>navio</w:t>
      </w:r>
      <w:r w:rsidRPr="009B335A">
        <w:rPr>
          <w:lang w:val="pt-BR"/>
        </w:rPr>
        <w:t>s no tabuleiro, para preparar a minha estratégia antes do jogo começar;</w:t>
      </w:r>
    </w:p>
    <w:p w14:paraId="156A7A89" w14:textId="77777777" w:rsidR="007724FF" w:rsidRPr="009B335A" w:rsidRDefault="007724FF" w:rsidP="007724FF">
      <w:pPr>
        <w:ind w:left="1080" w:firstLine="0"/>
        <w:rPr>
          <w:u w:val="single"/>
          <w:lang w:val="pt-BR"/>
        </w:rPr>
      </w:pPr>
      <w:r w:rsidRPr="009B335A">
        <w:rPr>
          <w:u w:val="single"/>
          <w:lang w:val="pt-BR"/>
        </w:rPr>
        <w:t>Critérios de aceitação:</w:t>
      </w:r>
    </w:p>
    <w:p w14:paraId="30EBA2D3" w14:textId="77777777" w:rsidR="007724FF" w:rsidRPr="009B335A" w:rsidRDefault="007724FF">
      <w:pPr>
        <w:numPr>
          <w:ilvl w:val="1"/>
          <w:numId w:val="8"/>
        </w:numPr>
        <w:rPr>
          <w:lang w:val="pt-BR"/>
        </w:rPr>
      </w:pPr>
      <w:r w:rsidRPr="009B335A">
        <w:rPr>
          <w:lang w:val="pt-BR"/>
        </w:rPr>
        <w:t>O sistema deve pedir que o jogador introduza a coordenada de or</w:t>
      </w:r>
      <w:r w:rsidR="001C5F75" w:rsidRPr="009B335A">
        <w:rPr>
          <w:lang w:val="pt-BR"/>
        </w:rPr>
        <w:t>igem e a direção para cada navio</w:t>
      </w:r>
      <w:r w:rsidRPr="009B335A">
        <w:rPr>
          <w:lang w:val="pt-BR"/>
        </w:rPr>
        <w:t>;</w:t>
      </w:r>
    </w:p>
    <w:p w14:paraId="5AD25650" w14:textId="77777777" w:rsidR="007724FF" w:rsidRPr="009B335A" w:rsidRDefault="007724FF">
      <w:pPr>
        <w:numPr>
          <w:ilvl w:val="1"/>
          <w:numId w:val="8"/>
        </w:numPr>
        <w:rPr>
          <w:lang w:val="pt-BR"/>
        </w:rPr>
      </w:pPr>
      <w:r w:rsidRPr="009B335A">
        <w:rPr>
          <w:lang w:val="pt-BR"/>
        </w:rPr>
        <w:t>O</w:t>
      </w:r>
      <w:r w:rsidR="00C03240" w:rsidRPr="009B335A">
        <w:rPr>
          <w:lang w:val="pt-BR"/>
        </w:rPr>
        <w:t xml:space="preserve"> sistema deve validar se o navio</w:t>
      </w:r>
      <w:r w:rsidRPr="009B335A">
        <w:rPr>
          <w:lang w:val="pt-BR"/>
        </w:rPr>
        <w:t xml:space="preserve"> encontra-se dentro dos limites do tabuleiro (10x10) e se</w:t>
      </w:r>
      <w:r w:rsidR="00C03240" w:rsidRPr="009B335A">
        <w:rPr>
          <w:lang w:val="pt-BR"/>
        </w:rPr>
        <w:t xml:space="preserve"> não sobrepõe nenhum outro navio</w:t>
      </w:r>
      <w:r w:rsidRPr="009B335A">
        <w:rPr>
          <w:lang w:val="pt-BR"/>
        </w:rPr>
        <w:t>;</w:t>
      </w:r>
    </w:p>
    <w:p w14:paraId="524616D9" w14:textId="77777777" w:rsidR="007724FF" w:rsidRPr="009B335A" w:rsidRDefault="007724FF">
      <w:pPr>
        <w:numPr>
          <w:ilvl w:val="1"/>
          <w:numId w:val="8"/>
        </w:numPr>
        <w:rPr>
          <w:lang w:val="pt-BR"/>
        </w:rPr>
      </w:pPr>
      <w:r w:rsidRPr="009B335A">
        <w:rPr>
          <w:lang w:val="pt-BR"/>
        </w:rPr>
        <w:t>O sistema deve apresentar u</w:t>
      </w:r>
      <w:r w:rsidR="00C03240" w:rsidRPr="009B335A">
        <w:rPr>
          <w:lang w:val="pt-BR"/>
        </w:rPr>
        <w:t>ma mensagem de erro caso o navio</w:t>
      </w:r>
      <w:r w:rsidRPr="009B335A">
        <w:rPr>
          <w:lang w:val="pt-BR"/>
        </w:rPr>
        <w:t xml:space="preserve"> esteja fora dos limites do tabuleiro</w:t>
      </w:r>
      <w:r w:rsidR="00C03240" w:rsidRPr="009B335A">
        <w:rPr>
          <w:lang w:val="pt-BR"/>
        </w:rPr>
        <w:t xml:space="preserve"> ou exista sobreposição de navio</w:t>
      </w:r>
      <w:r w:rsidRPr="009B335A">
        <w:rPr>
          <w:lang w:val="pt-BR"/>
        </w:rPr>
        <w:t>s.</w:t>
      </w:r>
    </w:p>
    <w:p w14:paraId="65E7703A" w14:textId="77777777" w:rsidR="007724FF" w:rsidRPr="009B335A" w:rsidRDefault="007724FF">
      <w:pPr>
        <w:numPr>
          <w:ilvl w:val="0"/>
          <w:numId w:val="8"/>
        </w:numPr>
        <w:rPr>
          <w:lang w:val="pt-BR"/>
        </w:rPr>
      </w:pPr>
      <w:r w:rsidRPr="009B335A">
        <w:rPr>
          <w:lang w:val="pt-BR"/>
        </w:rPr>
        <w:t>Como jogador, quero escolher as coordenadas de ataque, para destruir a frota</w:t>
      </w:r>
      <w:r w:rsidR="009B335A" w:rsidRPr="009B335A">
        <w:rPr>
          <w:lang w:val="pt-BR"/>
        </w:rPr>
        <w:t xml:space="preserve"> </w:t>
      </w:r>
      <w:r w:rsidRPr="009B335A">
        <w:rPr>
          <w:lang w:val="pt-BR"/>
        </w:rPr>
        <w:t>inimiga;</w:t>
      </w:r>
    </w:p>
    <w:p w14:paraId="7AC94266" w14:textId="77777777" w:rsidR="007724FF" w:rsidRPr="009B335A" w:rsidRDefault="007724FF" w:rsidP="007724FF">
      <w:pPr>
        <w:ind w:left="1080" w:firstLine="0"/>
        <w:rPr>
          <w:u w:val="single"/>
          <w:lang w:val="pt-BR"/>
        </w:rPr>
      </w:pPr>
      <w:r w:rsidRPr="009B335A">
        <w:rPr>
          <w:u w:val="single"/>
          <w:lang w:val="pt-BR"/>
        </w:rPr>
        <w:t>Critérios de aceitação:</w:t>
      </w:r>
    </w:p>
    <w:p w14:paraId="16054163" w14:textId="77777777" w:rsidR="007724FF" w:rsidRPr="009B335A" w:rsidRDefault="007724FF">
      <w:pPr>
        <w:numPr>
          <w:ilvl w:val="1"/>
          <w:numId w:val="8"/>
        </w:numPr>
        <w:rPr>
          <w:lang w:val="pt-BR"/>
        </w:rPr>
      </w:pPr>
      <w:r w:rsidRPr="009B335A">
        <w:rPr>
          <w:lang w:val="pt-BR"/>
        </w:rPr>
        <w:t>O sistema deve validar se a coordenada introduzida encontra-se dentro dos limites do tabuleiro;</w:t>
      </w:r>
    </w:p>
    <w:p w14:paraId="62AA3008" w14:textId="77777777" w:rsidR="007724FF" w:rsidRPr="009B335A" w:rsidRDefault="007724FF">
      <w:pPr>
        <w:numPr>
          <w:ilvl w:val="1"/>
          <w:numId w:val="8"/>
        </w:numPr>
        <w:rPr>
          <w:lang w:val="pt-BR"/>
        </w:rPr>
      </w:pPr>
      <w:r w:rsidRPr="009B335A">
        <w:rPr>
          <w:lang w:val="pt-BR"/>
        </w:rPr>
        <w:t>O sistema deve impedir ataques em coordenadas já atingidas, solicitando outra coordenada;</w:t>
      </w:r>
    </w:p>
    <w:p w14:paraId="36017E2B" w14:textId="77777777" w:rsidR="007724FF" w:rsidRPr="009B335A" w:rsidRDefault="007724FF">
      <w:pPr>
        <w:numPr>
          <w:ilvl w:val="1"/>
          <w:numId w:val="8"/>
        </w:numPr>
        <w:rPr>
          <w:lang w:val="pt-BR"/>
        </w:rPr>
      </w:pPr>
      <w:r w:rsidRPr="009B335A">
        <w:rPr>
          <w:lang w:val="pt-BR"/>
        </w:rPr>
        <w:t>Após cada tiro</w:t>
      </w:r>
      <w:r w:rsidR="009B335A" w:rsidRPr="009B335A">
        <w:rPr>
          <w:lang w:val="pt-BR"/>
        </w:rPr>
        <w:t xml:space="preserve"> </w:t>
      </w:r>
      <w:r w:rsidRPr="009B335A">
        <w:rPr>
          <w:lang w:val="pt-BR"/>
        </w:rPr>
        <w:t>o sistema deve fornecer um feedback visual (tabuleiros) e textual (“Águ</w:t>
      </w:r>
      <w:r w:rsidR="00E05EA0" w:rsidRPr="009B335A">
        <w:rPr>
          <w:lang w:val="pt-BR"/>
        </w:rPr>
        <w:t>a</w:t>
      </w:r>
      <w:r w:rsidRPr="009B335A">
        <w:rPr>
          <w:lang w:val="pt-BR"/>
        </w:rPr>
        <w:t>”, “Atingido” ou Afundado”).</w:t>
      </w:r>
    </w:p>
    <w:p w14:paraId="72521A99" w14:textId="77777777" w:rsidR="007724FF" w:rsidRPr="009B335A" w:rsidRDefault="007724FF">
      <w:pPr>
        <w:numPr>
          <w:ilvl w:val="0"/>
          <w:numId w:val="8"/>
        </w:numPr>
        <w:rPr>
          <w:lang w:val="pt-BR"/>
        </w:rPr>
      </w:pPr>
      <w:r w:rsidRPr="009B335A">
        <w:rPr>
          <w:lang w:val="pt-BR"/>
        </w:rPr>
        <w:t>Como jogador, quero visualizar o es</w:t>
      </w:r>
      <w:r w:rsidR="001C5F75" w:rsidRPr="009B335A">
        <w:rPr>
          <w:lang w:val="pt-BR"/>
        </w:rPr>
        <w:t xml:space="preserve">tado atual de 2 </w:t>
      </w:r>
      <w:r w:rsidRPr="009B335A">
        <w:rPr>
          <w:lang w:val="pt-BR"/>
        </w:rPr>
        <w:t>tabuleiro</w:t>
      </w:r>
      <w:r w:rsidR="001C5F75" w:rsidRPr="009B335A">
        <w:rPr>
          <w:lang w:val="pt-BR"/>
        </w:rPr>
        <w:t xml:space="preserve">s, </w:t>
      </w:r>
      <w:r w:rsidRPr="009B335A">
        <w:rPr>
          <w:lang w:val="pt-BR"/>
        </w:rPr>
        <w:t>para acompanhar o progresso da partida e planejar os próximos ataques;</w:t>
      </w:r>
    </w:p>
    <w:p w14:paraId="52D35DC3" w14:textId="77777777" w:rsidR="007724FF" w:rsidRPr="009B335A" w:rsidRDefault="007724FF" w:rsidP="007724FF">
      <w:pPr>
        <w:ind w:left="1080" w:firstLine="0"/>
        <w:rPr>
          <w:u w:val="single"/>
          <w:lang w:val="pt-BR"/>
        </w:rPr>
      </w:pPr>
      <w:r w:rsidRPr="009B335A">
        <w:rPr>
          <w:u w:val="single"/>
          <w:lang w:val="pt-BR"/>
        </w:rPr>
        <w:t>Critérios de aceitação:</w:t>
      </w:r>
    </w:p>
    <w:p w14:paraId="11C0D730" w14:textId="77777777" w:rsidR="007724FF" w:rsidRPr="009B335A" w:rsidRDefault="007724FF">
      <w:pPr>
        <w:numPr>
          <w:ilvl w:val="1"/>
          <w:numId w:val="8"/>
        </w:numPr>
        <w:rPr>
          <w:lang w:val="pt-BR"/>
        </w:rPr>
      </w:pPr>
      <w:r w:rsidRPr="009B335A">
        <w:rPr>
          <w:lang w:val="pt-BR"/>
        </w:rPr>
        <w:t>O sistema deve exibir o tabuleiro do jogado</w:t>
      </w:r>
      <w:r w:rsidR="00055939" w:rsidRPr="009B335A">
        <w:rPr>
          <w:lang w:val="pt-BR"/>
        </w:rPr>
        <w:t xml:space="preserve">r, com as </w:t>
      </w:r>
      <w:r w:rsidRPr="009B335A">
        <w:rPr>
          <w:lang w:val="pt-BR"/>
        </w:rPr>
        <w:t>posiçõe</w:t>
      </w:r>
      <w:r w:rsidR="00055939" w:rsidRPr="009B335A">
        <w:rPr>
          <w:lang w:val="pt-BR"/>
        </w:rPr>
        <w:t>s do</w:t>
      </w:r>
      <w:r w:rsidR="00C03240" w:rsidRPr="009B335A">
        <w:rPr>
          <w:lang w:val="pt-BR"/>
        </w:rPr>
        <w:t>s navio</w:t>
      </w:r>
      <w:r w:rsidR="00055939" w:rsidRPr="009B335A">
        <w:rPr>
          <w:lang w:val="pt-BR"/>
        </w:rPr>
        <w:t>s e ataques sofridos</w:t>
      </w:r>
      <w:r w:rsidRPr="009B335A">
        <w:rPr>
          <w:lang w:val="pt-BR"/>
        </w:rPr>
        <w:t xml:space="preserve"> e </w:t>
      </w:r>
      <w:r w:rsidR="00055939" w:rsidRPr="009B335A">
        <w:rPr>
          <w:lang w:val="pt-BR"/>
        </w:rPr>
        <w:t xml:space="preserve">um </w:t>
      </w:r>
      <w:r w:rsidRPr="009B335A">
        <w:rPr>
          <w:lang w:val="pt-BR"/>
        </w:rPr>
        <w:t>o</w:t>
      </w:r>
      <w:r w:rsidR="00055939" w:rsidRPr="009B335A">
        <w:rPr>
          <w:lang w:val="pt-BR"/>
        </w:rPr>
        <w:t>utro tabuleiro,</w:t>
      </w:r>
      <w:r w:rsidRPr="009B335A">
        <w:rPr>
          <w:lang w:val="pt-BR"/>
        </w:rPr>
        <w:t xml:space="preserve"> com as</w:t>
      </w:r>
      <w:r w:rsidR="00055939" w:rsidRPr="009B335A">
        <w:rPr>
          <w:lang w:val="pt-BR"/>
        </w:rPr>
        <w:t xml:space="preserve"> posições atacadas pelo jogador</w:t>
      </w:r>
      <w:r w:rsidRPr="009B335A">
        <w:rPr>
          <w:lang w:val="pt-BR"/>
        </w:rPr>
        <w:t>.</w:t>
      </w:r>
    </w:p>
    <w:p w14:paraId="2E0BFBA5" w14:textId="77777777" w:rsidR="007724FF" w:rsidRPr="009B335A" w:rsidRDefault="007724FF">
      <w:pPr>
        <w:numPr>
          <w:ilvl w:val="0"/>
          <w:numId w:val="8"/>
        </w:numPr>
        <w:rPr>
          <w:lang w:val="pt-BR"/>
        </w:rPr>
      </w:pPr>
      <w:r w:rsidRPr="009B335A">
        <w:rPr>
          <w:lang w:val="pt-BR"/>
        </w:rPr>
        <w:t>Como jogador, quero consultar o meu histórico de estatísticas, para acompanhar a minha evolução no jogo;</w:t>
      </w:r>
    </w:p>
    <w:p w14:paraId="1CC1AD0E" w14:textId="77777777" w:rsidR="007724FF" w:rsidRPr="009B335A" w:rsidRDefault="007724FF" w:rsidP="007724FF">
      <w:pPr>
        <w:ind w:left="1080" w:firstLine="0"/>
        <w:rPr>
          <w:u w:val="single"/>
          <w:lang w:val="pt-BR"/>
        </w:rPr>
      </w:pPr>
      <w:r w:rsidRPr="009B335A">
        <w:rPr>
          <w:u w:val="single"/>
          <w:lang w:val="pt-BR"/>
        </w:rPr>
        <w:t>Critérios de aceitação:</w:t>
      </w:r>
    </w:p>
    <w:p w14:paraId="4D18A9D5" w14:textId="77777777" w:rsidR="007724FF" w:rsidRPr="009B335A" w:rsidRDefault="007724FF">
      <w:pPr>
        <w:numPr>
          <w:ilvl w:val="1"/>
          <w:numId w:val="8"/>
        </w:numPr>
        <w:rPr>
          <w:lang w:val="pt-BR"/>
        </w:rPr>
      </w:pPr>
      <w:r w:rsidRPr="009B335A">
        <w:rPr>
          <w:lang w:val="pt-BR"/>
        </w:rPr>
        <w:t>O sistema deve calcular e exibir o tempo de jogo total, número de vitórias/derrotas e a taxa de precisão.</w:t>
      </w:r>
    </w:p>
    <w:p w14:paraId="46382F9D" w14:textId="77777777" w:rsidR="007724FF" w:rsidRPr="009B335A" w:rsidRDefault="007724FF">
      <w:pPr>
        <w:numPr>
          <w:ilvl w:val="0"/>
          <w:numId w:val="8"/>
        </w:numPr>
        <w:rPr>
          <w:lang w:val="pt-BR"/>
        </w:rPr>
      </w:pPr>
      <w:r w:rsidRPr="009B335A">
        <w:rPr>
          <w:lang w:val="pt-BR"/>
        </w:rPr>
        <w:t>Como jogador, quero visualizar o ranking, para comparar o meu desempenho com o de outros jogadores.</w:t>
      </w:r>
    </w:p>
    <w:p w14:paraId="74876EB4" w14:textId="77777777" w:rsidR="007724FF" w:rsidRPr="009B335A" w:rsidRDefault="007724FF" w:rsidP="007724FF">
      <w:pPr>
        <w:ind w:left="1080" w:firstLine="0"/>
        <w:rPr>
          <w:u w:val="single"/>
          <w:lang w:val="pt-BR"/>
        </w:rPr>
      </w:pPr>
      <w:r w:rsidRPr="009B335A">
        <w:rPr>
          <w:u w:val="single"/>
          <w:lang w:val="pt-BR"/>
        </w:rPr>
        <w:t>Critérios de aceitação:</w:t>
      </w:r>
    </w:p>
    <w:p w14:paraId="0AAED2F9" w14:textId="77777777" w:rsidR="00C951AE" w:rsidRPr="009B335A" w:rsidRDefault="007724FF">
      <w:pPr>
        <w:numPr>
          <w:ilvl w:val="1"/>
          <w:numId w:val="8"/>
        </w:numPr>
        <w:rPr>
          <w:lang w:val="pt-BR"/>
        </w:rPr>
      </w:pPr>
      <w:r w:rsidRPr="009B335A">
        <w:rPr>
          <w:lang w:val="pt-BR"/>
        </w:rPr>
        <w:t>O sistema deve guardar as estatísticas de cada jogador e exibir um ranking em ordem decrescente, dependendo da estatística selecionada.</w:t>
      </w:r>
    </w:p>
    <w:p w14:paraId="6FE05D5E" w14:textId="77777777" w:rsidR="00A8258F" w:rsidRPr="009B335A" w:rsidRDefault="00404C55" w:rsidP="002860CF">
      <w:pPr>
        <w:pStyle w:val="heading1"/>
        <w:rPr>
          <w:lang w:val="pt-BR"/>
        </w:rPr>
      </w:pPr>
      <w:r w:rsidRPr="009B335A">
        <w:rPr>
          <w:lang w:val="pt-BR"/>
        </w:rPr>
        <w:lastRenderedPageBreak/>
        <w:t>5</w:t>
      </w:r>
      <w:r w:rsidR="009B1D59" w:rsidRPr="009B335A">
        <w:rPr>
          <w:lang w:val="pt-BR"/>
        </w:rPr>
        <w:t xml:space="preserve">   </w:t>
      </w:r>
      <w:r w:rsidRPr="009B335A">
        <w:rPr>
          <w:lang w:val="pt-BR"/>
        </w:rPr>
        <w:t>Requisitos</w:t>
      </w:r>
      <w:r w:rsidR="009232E7">
        <w:rPr>
          <w:lang w:val="pt-BR"/>
        </w:rPr>
        <w:t xml:space="preserve"> </w:t>
      </w:r>
      <w:r w:rsidR="009232E7" w:rsidRPr="009B335A">
        <w:rPr>
          <w:lang w:val="pt-BR"/>
        </w:rPr>
        <w:t>Funcionais</w:t>
      </w:r>
    </w:p>
    <w:p w14:paraId="0D6AC0DC" w14:textId="77777777" w:rsidR="00FA2353" w:rsidRPr="009B335A" w:rsidRDefault="00FA2353" w:rsidP="00FA2353">
      <w:pPr>
        <w:pStyle w:val="p1a"/>
        <w:rPr>
          <w:lang w:val="pt-BR"/>
        </w:rPr>
      </w:pPr>
      <w:r w:rsidRPr="009B335A">
        <w:rPr>
          <w:lang w:val="pt-BR"/>
        </w:rPr>
        <w:t xml:space="preserve">Descrevem as necessidades, funcionalidades e restrições que um sistema deve atender para satisfazer os </w:t>
      </w:r>
      <w:r w:rsidR="000A3D4E" w:rsidRPr="009B335A">
        <w:rPr>
          <w:lang w:val="pt-BR"/>
        </w:rPr>
        <w:t>utilizadores</w:t>
      </w:r>
      <w:r w:rsidRPr="009B335A">
        <w:rPr>
          <w:lang w:val="pt-BR"/>
        </w:rPr>
        <w:t xml:space="preserve"> e objetivos do projeto. Divide-se em Requisitos Funcionais e Requisitos não Funcionais</w:t>
      </w:r>
    </w:p>
    <w:p w14:paraId="53756600" w14:textId="77777777" w:rsidR="001D3036" w:rsidRPr="009B335A" w:rsidRDefault="00404C55" w:rsidP="002860CF">
      <w:pPr>
        <w:pStyle w:val="heading2"/>
        <w:rPr>
          <w:lang w:val="pt-BR"/>
        </w:rPr>
      </w:pPr>
      <w:r w:rsidRPr="009B335A">
        <w:rPr>
          <w:lang w:val="pt-BR"/>
        </w:rPr>
        <w:t>5.1   Requisitos Funcionais</w:t>
      </w:r>
      <w:r w:rsidR="009B1D59" w:rsidRPr="009B335A">
        <w:rPr>
          <w:lang w:val="pt-BR"/>
        </w:rPr>
        <w:t xml:space="preserve"> </w:t>
      </w:r>
    </w:p>
    <w:p w14:paraId="59D70309" w14:textId="77777777" w:rsidR="004A2578" w:rsidRPr="009B335A" w:rsidRDefault="004A2578" w:rsidP="004A2578">
      <w:pPr>
        <w:pStyle w:val="p1a"/>
        <w:rPr>
          <w:lang w:val="pt-BR"/>
        </w:rPr>
      </w:pPr>
      <w:r w:rsidRPr="009B335A">
        <w:rPr>
          <w:lang w:val="pt-BR"/>
        </w:rPr>
        <w:t xml:space="preserve">Descrevem as funções que o software deve realizar, ou seja, o que o sistema deve fazer em termos de entradas, </w:t>
      </w:r>
      <w:r w:rsidR="00FA2353" w:rsidRPr="009B335A">
        <w:rPr>
          <w:lang w:val="pt-BR"/>
        </w:rPr>
        <w:t>processamento</w:t>
      </w:r>
      <w:r w:rsidRPr="009B335A">
        <w:rPr>
          <w:lang w:val="pt-BR"/>
        </w:rPr>
        <w:t xml:space="preserve"> e saídas.</w:t>
      </w:r>
    </w:p>
    <w:p w14:paraId="289C65D5" w14:textId="77777777" w:rsidR="009B1D59" w:rsidRDefault="00404C55" w:rsidP="00404C55">
      <w:pPr>
        <w:pStyle w:val="heading3"/>
        <w:rPr>
          <w:lang w:val="pt-BR"/>
        </w:rPr>
      </w:pPr>
      <w:r w:rsidRPr="009B335A">
        <w:rPr>
          <w:lang w:val="pt-BR"/>
        </w:rPr>
        <w:t xml:space="preserve">5.1.1   </w:t>
      </w:r>
      <w:r w:rsidR="007724FF" w:rsidRPr="009B335A">
        <w:rPr>
          <w:lang w:val="pt-BR"/>
        </w:rPr>
        <w:t>Especificação</w:t>
      </w:r>
      <w:r w:rsidRPr="009B335A">
        <w:rPr>
          <w:lang w:val="pt-BR"/>
        </w:rPr>
        <w:t xml:space="preserve"> de Casos de Uso</w:t>
      </w:r>
    </w:p>
    <w:p w14:paraId="12FB75FF" w14:textId="77777777" w:rsidR="008214A1" w:rsidRPr="008214A1" w:rsidRDefault="008214A1" w:rsidP="008214A1">
      <w:pPr>
        <w:pStyle w:val="p1a"/>
        <w:rPr>
          <w:lang w:val="pt-BR"/>
        </w:rPr>
      </w:pPr>
      <w:r w:rsidRPr="008214A1">
        <w:rPr>
          <w:lang w:val="pt-BR"/>
        </w:rPr>
        <w:t>Nesta secção apresenta-se a especificação detalhada dos casos de uso. Para cada caso de uso são indicadas a sua descrição, as pré-condições e pós-condições necessárias, bem como o caminho principal e, sempre que aplicável, os caminhos alternativos que descrevem situações de erro ou variantes do fluxo normal de interação.</w:t>
      </w:r>
    </w:p>
    <w:p w14:paraId="53EA7467" w14:textId="77777777" w:rsidR="009625FF" w:rsidRPr="00B1442B" w:rsidRDefault="009625FF" w:rsidP="00B1442B">
      <w:pPr>
        <w:pStyle w:val="Legenda"/>
        <w:rPr>
          <w:b w:val="0"/>
          <w:bCs/>
          <w:lang w:val="pt-BR"/>
        </w:rPr>
      </w:pPr>
      <w:r w:rsidRPr="009B335A">
        <w:rPr>
          <w:lang w:val="pt-BR"/>
        </w:rPr>
        <w:t>UC 1</w:t>
      </w:r>
      <w:r w:rsidR="00B1442B">
        <w:rPr>
          <w:lang w:val="pt-BR"/>
        </w:rPr>
        <w:t>.</w:t>
      </w:r>
      <w:r w:rsidR="00F11622" w:rsidRPr="009B335A">
        <w:rPr>
          <w:lang w:val="pt-BR"/>
        </w:rPr>
        <w:t xml:space="preserve"> </w:t>
      </w:r>
      <w:r w:rsidRPr="00B1442B">
        <w:rPr>
          <w:b w:val="0"/>
          <w:bCs/>
          <w:lang w:val="pt-BR"/>
        </w:rPr>
        <w:t>Registrar Jogador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4536"/>
      </w:tblGrid>
      <w:tr w:rsidR="009625FF" w:rsidRPr="009B335A" w14:paraId="5B4DD44F" w14:textId="77777777" w:rsidTr="006D6105">
        <w:trPr>
          <w:jc w:val="center"/>
        </w:trPr>
        <w:tc>
          <w:tcPr>
            <w:tcW w:w="2268" w:type="dxa"/>
            <w:vAlign w:val="center"/>
          </w:tcPr>
          <w:p w14:paraId="6480792B" w14:textId="77777777" w:rsidR="009625FF" w:rsidRPr="009B335A" w:rsidRDefault="009625FF" w:rsidP="0004285F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Descrição</w:t>
            </w:r>
          </w:p>
        </w:tc>
        <w:tc>
          <w:tcPr>
            <w:tcW w:w="4536" w:type="dxa"/>
            <w:vAlign w:val="center"/>
          </w:tcPr>
          <w:p w14:paraId="2FB55A16" w14:textId="77777777" w:rsidR="009625FF" w:rsidRPr="009B335A" w:rsidRDefault="009625FF" w:rsidP="0004285F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 xml:space="preserve">Adiciona um novo perfil ao sistema </w:t>
            </w:r>
          </w:p>
        </w:tc>
      </w:tr>
      <w:tr w:rsidR="009625FF" w:rsidRPr="009B335A" w14:paraId="34DD213B" w14:textId="77777777" w:rsidTr="006D6105">
        <w:trPr>
          <w:jc w:val="center"/>
        </w:trPr>
        <w:tc>
          <w:tcPr>
            <w:tcW w:w="2268" w:type="dxa"/>
            <w:vAlign w:val="center"/>
          </w:tcPr>
          <w:p w14:paraId="53D6BE21" w14:textId="77777777" w:rsidR="009625FF" w:rsidRPr="009B335A" w:rsidRDefault="009625FF" w:rsidP="0004285F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Pré-condição</w:t>
            </w:r>
          </w:p>
        </w:tc>
        <w:tc>
          <w:tcPr>
            <w:tcW w:w="4536" w:type="dxa"/>
            <w:vAlign w:val="center"/>
          </w:tcPr>
          <w:p w14:paraId="7048D340" w14:textId="77777777" w:rsidR="009625FF" w:rsidRPr="009B335A" w:rsidRDefault="009625FF" w:rsidP="0004285F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O nickname escolhido não deve existir no sistema</w:t>
            </w:r>
          </w:p>
        </w:tc>
      </w:tr>
      <w:tr w:rsidR="009625FF" w:rsidRPr="009B335A" w14:paraId="08EA4EAE" w14:textId="77777777" w:rsidTr="006D6105">
        <w:trPr>
          <w:jc w:val="center"/>
        </w:trPr>
        <w:tc>
          <w:tcPr>
            <w:tcW w:w="2268" w:type="dxa"/>
            <w:vAlign w:val="center"/>
          </w:tcPr>
          <w:p w14:paraId="2250AC54" w14:textId="77777777" w:rsidR="009625FF" w:rsidRPr="009B335A" w:rsidRDefault="009625FF" w:rsidP="0004285F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Pós-condição</w:t>
            </w:r>
          </w:p>
        </w:tc>
        <w:tc>
          <w:tcPr>
            <w:tcW w:w="4536" w:type="dxa"/>
            <w:vAlign w:val="center"/>
          </w:tcPr>
          <w:p w14:paraId="0BEFC878" w14:textId="77777777" w:rsidR="009625FF" w:rsidRPr="009B335A" w:rsidRDefault="009625FF" w:rsidP="0004285F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 xml:space="preserve">O </w:t>
            </w:r>
            <w:r w:rsidR="0004285F" w:rsidRPr="009B335A">
              <w:rPr>
                <w:lang w:val="pt-BR"/>
              </w:rPr>
              <w:t>utilizador</w:t>
            </w:r>
            <w:r w:rsidRPr="009B335A">
              <w:rPr>
                <w:lang w:val="pt-BR"/>
              </w:rPr>
              <w:t xml:space="preserve"> passa a ter um perfil no sistema</w:t>
            </w:r>
          </w:p>
        </w:tc>
      </w:tr>
      <w:tr w:rsidR="009625FF" w:rsidRPr="009B335A" w14:paraId="095A134C" w14:textId="77777777" w:rsidTr="006D6105">
        <w:trPr>
          <w:jc w:val="center"/>
        </w:trPr>
        <w:tc>
          <w:tcPr>
            <w:tcW w:w="2268" w:type="dxa"/>
            <w:vAlign w:val="center"/>
          </w:tcPr>
          <w:p w14:paraId="1FD92DB3" w14:textId="77777777" w:rsidR="009625FF" w:rsidRPr="009B335A" w:rsidRDefault="009625FF" w:rsidP="0004285F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Caminho principal</w:t>
            </w:r>
          </w:p>
        </w:tc>
        <w:tc>
          <w:tcPr>
            <w:tcW w:w="4536" w:type="dxa"/>
            <w:vAlign w:val="center"/>
          </w:tcPr>
          <w:p w14:paraId="69BAE040" w14:textId="77777777" w:rsidR="00B35AFB" w:rsidRPr="009B335A" w:rsidRDefault="00B35AFB">
            <w:pPr>
              <w:pStyle w:val="NormalWeb"/>
              <w:numPr>
                <w:ilvl w:val="0"/>
                <w:numId w:val="2"/>
              </w:numPr>
              <w:rPr>
                <w:rFonts w:ascii="Times" w:hAnsi="Times" w:cs="Times"/>
                <w:sz w:val="20"/>
                <w:lang w:val="pt-BR"/>
              </w:rPr>
            </w:pPr>
            <w:r w:rsidRPr="009B335A">
              <w:rPr>
                <w:rFonts w:ascii="Times" w:hAnsi="Times" w:cs="Times"/>
                <w:sz w:val="20"/>
                <w:lang w:val="pt-BR"/>
              </w:rPr>
              <w:t>O utilizador seleci</w:t>
            </w:r>
            <w:r w:rsidR="00FC54A9" w:rsidRPr="009B335A">
              <w:rPr>
                <w:rFonts w:ascii="Times" w:hAnsi="Times" w:cs="Times"/>
                <w:sz w:val="20"/>
                <w:lang w:val="pt-BR"/>
              </w:rPr>
              <w:t>ona a opção “Não tenho perfil”</w:t>
            </w:r>
          </w:p>
          <w:p w14:paraId="4139E83E" w14:textId="77777777" w:rsidR="0004285F" w:rsidRPr="009B335A" w:rsidRDefault="0004285F">
            <w:pPr>
              <w:pStyle w:val="NormalWeb"/>
              <w:numPr>
                <w:ilvl w:val="0"/>
                <w:numId w:val="2"/>
              </w:numPr>
              <w:rPr>
                <w:rFonts w:ascii="Times" w:hAnsi="Times" w:cs="Times"/>
                <w:sz w:val="20"/>
                <w:lang w:val="pt-BR"/>
              </w:rPr>
            </w:pPr>
            <w:r w:rsidRPr="009B335A">
              <w:rPr>
                <w:rFonts w:ascii="Times" w:hAnsi="Times" w:cs="Times"/>
                <w:sz w:val="20"/>
                <w:lang w:val="pt-BR"/>
              </w:rPr>
              <w:t>O sistema solicita o nickname</w:t>
            </w:r>
          </w:p>
          <w:p w14:paraId="658F6910" w14:textId="77777777" w:rsidR="0004285F" w:rsidRPr="009B335A" w:rsidRDefault="0004285F">
            <w:pPr>
              <w:pStyle w:val="NormalWeb"/>
              <w:numPr>
                <w:ilvl w:val="0"/>
                <w:numId w:val="2"/>
              </w:numPr>
              <w:rPr>
                <w:rFonts w:ascii="Times" w:hAnsi="Times" w:cs="Times"/>
                <w:sz w:val="20"/>
                <w:lang w:val="pt-BR"/>
              </w:rPr>
            </w:pPr>
            <w:r w:rsidRPr="009B335A">
              <w:rPr>
                <w:rFonts w:ascii="Times" w:hAnsi="Times" w:cs="Times"/>
                <w:sz w:val="20"/>
                <w:lang w:val="pt-BR"/>
              </w:rPr>
              <w:t>O utilizador insere o nickname</w:t>
            </w:r>
          </w:p>
          <w:p w14:paraId="49BE8326" w14:textId="77777777" w:rsidR="0004285F" w:rsidRDefault="0004285F">
            <w:pPr>
              <w:pStyle w:val="NormalWeb"/>
              <w:numPr>
                <w:ilvl w:val="0"/>
                <w:numId w:val="2"/>
              </w:numPr>
              <w:rPr>
                <w:rFonts w:ascii="Times" w:hAnsi="Times" w:cs="Times"/>
                <w:sz w:val="20"/>
                <w:lang w:val="pt-BR"/>
              </w:rPr>
            </w:pPr>
            <w:r w:rsidRPr="009B335A">
              <w:rPr>
                <w:rFonts w:ascii="Times" w:hAnsi="Times" w:cs="Times"/>
                <w:sz w:val="20"/>
                <w:lang w:val="pt-BR"/>
              </w:rPr>
              <w:t>O sistema v</w:t>
            </w:r>
            <w:r w:rsidR="00B35AFB" w:rsidRPr="009B335A">
              <w:rPr>
                <w:rFonts w:ascii="Times" w:hAnsi="Times" w:cs="Times"/>
                <w:sz w:val="20"/>
                <w:lang w:val="pt-BR"/>
              </w:rPr>
              <w:t>erifica</w:t>
            </w:r>
            <w:r w:rsidRPr="009B335A">
              <w:rPr>
                <w:rFonts w:ascii="Times" w:hAnsi="Times" w:cs="Times"/>
                <w:sz w:val="20"/>
                <w:lang w:val="pt-BR"/>
              </w:rPr>
              <w:t xml:space="preserve"> se o nickname é único e cumpre o</w:t>
            </w:r>
            <w:r w:rsidR="000A3D4E" w:rsidRPr="009B335A">
              <w:rPr>
                <w:rFonts w:ascii="Times" w:hAnsi="Times" w:cs="Times"/>
                <w:sz w:val="20"/>
                <w:lang w:val="pt-BR"/>
              </w:rPr>
              <w:t xml:space="preserve"> mínimo</w:t>
            </w:r>
            <w:r w:rsidR="00FC54A9" w:rsidRPr="009B335A">
              <w:rPr>
                <w:rFonts w:ascii="Times" w:hAnsi="Times" w:cs="Times"/>
                <w:sz w:val="20"/>
                <w:lang w:val="pt-BR"/>
              </w:rPr>
              <w:t xml:space="preserve"> de </w:t>
            </w:r>
            <w:r w:rsidR="000A3D4E" w:rsidRPr="009B335A">
              <w:rPr>
                <w:rFonts w:ascii="Times" w:hAnsi="Times" w:cs="Times"/>
                <w:sz w:val="20"/>
                <w:lang w:val="pt-BR"/>
              </w:rPr>
              <w:t xml:space="preserve">3 </w:t>
            </w:r>
            <w:r w:rsidR="00FC54A9" w:rsidRPr="009B335A">
              <w:rPr>
                <w:rFonts w:ascii="Times" w:hAnsi="Times" w:cs="Times"/>
                <w:sz w:val="20"/>
                <w:lang w:val="pt-BR"/>
              </w:rPr>
              <w:t>caracteres e</w:t>
            </w:r>
            <w:r w:rsidR="000A3D4E" w:rsidRPr="009B335A">
              <w:rPr>
                <w:rFonts w:ascii="Times" w:hAnsi="Times" w:cs="Times"/>
                <w:sz w:val="20"/>
                <w:lang w:val="pt-BR"/>
              </w:rPr>
              <w:t xml:space="preserve"> o máximo</w:t>
            </w:r>
            <w:r w:rsidRPr="009B335A">
              <w:rPr>
                <w:rFonts w:ascii="Times" w:hAnsi="Times" w:cs="Times"/>
                <w:sz w:val="20"/>
                <w:lang w:val="pt-BR"/>
              </w:rPr>
              <w:t xml:space="preserve"> de </w:t>
            </w:r>
            <w:r w:rsidR="000A3D4E" w:rsidRPr="009B335A">
              <w:rPr>
                <w:rFonts w:ascii="Times" w:hAnsi="Times" w:cs="Times"/>
                <w:sz w:val="20"/>
                <w:lang w:val="pt-BR"/>
              </w:rPr>
              <w:t>24 caracte</w:t>
            </w:r>
            <w:r w:rsidR="00FC54A9" w:rsidRPr="009B335A">
              <w:rPr>
                <w:rFonts w:ascii="Times" w:hAnsi="Times" w:cs="Times"/>
                <w:sz w:val="20"/>
                <w:lang w:val="pt-BR"/>
              </w:rPr>
              <w:t>res</w:t>
            </w:r>
          </w:p>
          <w:p w14:paraId="2CBA17B5" w14:textId="77777777" w:rsidR="006D6105" w:rsidRPr="009B335A" w:rsidRDefault="006D6105">
            <w:pPr>
              <w:numPr>
                <w:ilvl w:val="1"/>
                <w:numId w:val="2"/>
              </w:numPr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O sistema deteta que o nickname já existe, informa o erro e solicita um novo nickname</w:t>
            </w:r>
          </w:p>
          <w:p w14:paraId="7A2C387E" w14:textId="77777777" w:rsidR="009232E7" w:rsidRPr="009B335A" w:rsidRDefault="006D6105">
            <w:pPr>
              <w:pStyle w:val="NormalWeb"/>
              <w:numPr>
                <w:ilvl w:val="1"/>
                <w:numId w:val="2"/>
              </w:numPr>
              <w:rPr>
                <w:rFonts w:ascii="Times" w:hAnsi="Times" w:cs="Times"/>
                <w:sz w:val="20"/>
                <w:lang w:val="pt-BR"/>
              </w:rPr>
            </w:pPr>
            <w:r w:rsidRPr="006D6105">
              <w:rPr>
                <w:rFonts w:ascii="Times" w:hAnsi="Times" w:cs="Times"/>
                <w:sz w:val="20"/>
                <w:lang w:val="pt-BR"/>
              </w:rPr>
              <w:t>O sistema deteta que o tamanho nickname não está contido no intervalo de caracteres, informa o erro e solicita um novo nickname</w:t>
            </w:r>
          </w:p>
          <w:p w14:paraId="0D802D64" w14:textId="77777777" w:rsidR="009625FF" w:rsidRPr="009B335A" w:rsidRDefault="0004285F">
            <w:pPr>
              <w:pStyle w:val="NormalWeb"/>
              <w:numPr>
                <w:ilvl w:val="0"/>
                <w:numId w:val="2"/>
              </w:numPr>
              <w:rPr>
                <w:lang w:val="pt-BR"/>
              </w:rPr>
            </w:pPr>
            <w:r w:rsidRPr="009B335A">
              <w:rPr>
                <w:rFonts w:ascii="Times" w:hAnsi="Times" w:cs="Times"/>
                <w:sz w:val="20"/>
                <w:lang w:val="pt-BR"/>
              </w:rPr>
              <w:t>O sistema armazena o nickname novo e retorna sucesso</w:t>
            </w:r>
          </w:p>
        </w:tc>
      </w:tr>
    </w:tbl>
    <w:p w14:paraId="5FA30667" w14:textId="77777777" w:rsidR="009B1D59" w:rsidRDefault="009B1D59" w:rsidP="00DB566E">
      <w:pPr>
        <w:pStyle w:val="figurelegend"/>
        <w:rPr>
          <w:lang w:val="pt-BR"/>
        </w:rPr>
      </w:pPr>
    </w:p>
    <w:p w14:paraId="0C397550" w14:textId="77777777" w:rsidR="006D6105" w:rsidRDefault="006D6105" w:rsidP="006D6105">
      <w:pPr>
        <w:rPr>
          <w:lang w:val="pt-BR"/>
        </w:rPr>
      </w:pPr>
    </w:p>
    <w:p w14:paraId="13563404" w14:textId="77777777" w:rsidR="006D6105" w:rsidRDefault="006D6105" w:rsidP="006D6105">
      <w:pPr>
        <w:rPr>
          <w:lang w:val="pt-BR"/>
        </w:rPr>
      </w:pPr>
    </w:p>
    <w:p w14:paraId="6D162889" w14:textId="77777777" w:rsidR="006D6105" w:rsidRPr="006D6105" w:rsidRDefault="006D6105" w:rsidP="006D6105">
      <w:pPr>
        <w:rPr>
          <w:lang w:val="pt-BR"/>
        </w:rPr>
      </w:pPr>
    </w:p>
    <w:p w14:paraId="061DFA9F" w14:textId="77777777" w:rsidR="002860CF" w:rsidRPr="00B1442B" w:rsidRDefault="002860CF" w:rsidP="00B1442B">
      <w:pPr>
        <w:pStyle w:val="Legenda"/>
        <w:rPr>
          <w:b w:val="0"/>
          <w:bCs/>
          <w:lang w:val="pt-BR"/>
        </w:rPr>
      </w:pPr>
      <w:r w:rsidRPr="009B335A">
        <w:rPr>
          <w:lang w:val="pt-BR"/>
        </w:rPr>
        <w:lastRenderedPageBreak/>
        <w:t>UC 2</w:t>
      </w:r>
      <w:r w:rsidR="00B1442B">
        <w:rPr>
          <w:lang w:val="pt-BR"/>
        </w:rPr>
        <w:t>.</w:t>
      </w:r>
      <w:r w:rsidRPr="009B335A">
        <w:rPr>
          <w:lang w:val="pt-BR"/>
        </w:rPr>
        <w:t xml:space="preserve"> </w:t>
      </w:r>
      <w:r w:rsidRPr="00B1442B">
        <w:rPr>
          <w:b w:val="0"/>
          <w:bCs/>
          <w:lang w:val="pt-BR"/>
        </w:rPr>
        <w:t>Registar com Perfil Existente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4536"/>
      </w:tblGrid>
      <w:tr w:rsidR="002860CF" w:rsidRPr="009B335A" w14:paraId="78109D74" w14:textId="77777777" w:rsidTr="006D6105">
        <w:trPr>
          <w:jc w:val="center"/>
        </w:trPr>
        <w:tc>
          <w:tcPr>
            <w:tcW w:w="2268" w:type="dxa"/>
            <w:vAlign w:val="center"/>
          </w:tcPr>
          <w:p w14:paraId="47245A23" w14:textId="77777777" w:rsidR="002860CF" w:rsidRPr="009B335A" w:rsidRDefault="002860CF" w:rsidP="0064553E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Descrição</w:t>
            </w:r>
          </w:p>
        </w:tc>
        <w:tc>
          <w:tcPr>
            <w:tcW w:w="4536" w:type="dxa"/>
            <w:vAlign w:val="center"/>
          </w:tcPr>
          <w:p w14:paraId="58A2C947" w14:textId="77777777" w:rsidR="002860CF" w:rsidRPr="009B335A" w:rsidRDefault="00FC54A9" w:rsidP="006D6105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Permite ao utilizador autenticar-se no sistema</w:t>
            </w:r>
          </w:p>
        </w:tc>
      </w:tr>
      <w:tr w:rsidR="002860CF" w:rsidRPr="009B335A" w14:paraId="74CC815A" w14:textId="77777777" w:rsidTr="006D6105">
        <w:trPr>
          <w:jc w:val="center"/>
        </w:trPr>
        <w:tc>
          <w:tcPr>
            <w:tcW w:w="2268" w:type="dxa"/>
            <w:vAlign w:val="center"/>
          </w:tcPr>
          <w:p w14:paraId="3075643A" w14:textId="77777777" w:rsidR="002860CF" w:rsidRPr="009B335A" w:rsidRDefault="002860CF" w:rsidP="0064553E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Pré-condição</w:t>
            </w:r>
          </w:p>
        </w:tc>
        <w:tc>
          <w:tcPr>
            <w:tcW w:w="4536" w:type="dxa"/>
            <w:vAlign w:val="center"/>
          </w:tcPr>
          <w:p w14:paraId="2292CCEE" w14:textId="77777777" w:rsidR="002860CF" w:rsidRPr="009B335A" w:rsidRDefault="00FC54A9" w:rsidP="006D6105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O nickname escolhido</w:t>
            </w:r>
            <w:r w:rsidR="002860CF" w:rsidRPr="009B335A">
              <w:rPr>
                <w:lang w:val="pt-BR"/>
              </w:rPr>
              <w:t xml:space="preserve"> deve existir no sistema</w:t>
            </w:r>
          </w:p>
        </w:tc>
      </w:tr>
      <w:tr w:rsidR="002860CF" w:rsidRPr="009B335A" w14:paraId="64C5013B" w14:textId="77777777" w:rsidTr="006D6105">
        <w:trPr>
          <w:jc w:val="center"/>
        </w:trPr>
        <w:tc>
          <w:tcPr>
            <w:tcW w:w="2268" w:type="dxa"/>
            <w:vAlign w:val="center"/>
          </w:tcPr>
          <w:p w14:paraId="648B510E" w14:textId="77777777" w:rsidR="002860CF" w:rsidRPr="009B335A" w:rsidRDefault="002860CF" w:rsidP="0064553E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Pós-condição</w:t>
            </w:r>
          </w:p>
        </w:tc>
        <w:tc>
          <w:tcPr>
            <w:tcW w:w="4536" w:type="dxa"/>
            <w:vAlign w:val="center"/>
          </w:tcPr>
          <w:p w14:paraId="4FB16D90" w14:textId="77777777" w:rsidR="002860CF" w:rsidRPr="009B335A" w:rsidRDefault="002860CF" w:rsidP="006D6105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 xml:space="preserve">O utilizador </w:t>
            </w:r>
            <w:r w:rsidR="00FC54A9" w:rsidRPr="009B335A">
              <w:rPr>
                <w:lang w:val="pt-BR"/>
              </w:rPr>
              <w:t>fica autenticado no sistema</w:t>
            </w:r>
          </w:p>
        </w:tc>
      </w:tr>
      <w:tr w:rsidR="002860CF" w:rsidRPr="009B335A" w14:paraId="579AEF4F" w14:textId="77777777" w:rsidTr="006D6105">
        <w:trPr>
          <w:jc w:val="center"/>
        </w:trPr>
        <w:tc>
          <w:tcPr>
            <w:tcW w:w="2268" w:type="dxa"/>
            <w:vAlign w:val="center"/>
          </w:tcPr>
          <w:p w14:paraId="74CD1F0E" w14:textId="77777777" w:rsidR="002860CF" w:rsidRPr="009B335A" w:rsidRDefault="002860CF" w:rsidP="0064553E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Caminho principal</w:t>
            </w:r>
          </w:p>
        </w:tc>
        <w:tc>
          <w:tcPr>
            <w:tcW w:w="4536" w:type="dxa"/>
            <w:vAlign w:val="center"/>
          </w:tcPr>
          <w:p w14:paraId="7C2D4821" w14:textId="77777777" w:rsidR="002860CF" w:rsidRPr="009B335A" w:rsidRDefault="00FC54A9">
            <w:pPr>
              <w:pStyle w:val="NormalWeb"/>
              <w:numPr>
                <w:ilvl w:val="0"/>
                <w:numId w:val="9"/>
              </w:numPr>
              <w:rPr>
                <w:rFonts w:ascii="Times" w:hAnsi="Times" w:cs="Times"/>
                <w:sz w:val="20"/>
                <w:lang w:val="pt-BR"/>
              </w:rPr>
            </w:pPr>
            <w:r w:rsidRPr="009B335A">
              <w:rPr>
                <w:rFonts w:ascii="Times" w:hAnsi="Times" w:cs="Times"/>
                <w:sz w:val="20"/>
                <w:lang w:val="pt-BR"/>
              </w:rPr>
              <w:t>O utilizador seleciona a opção “Tenho perfil”</w:t>
            </w:r>
          </w:p>
          <w:p w14:paraId="7035177E" w14:textId="77777777" w:rsidR="00B35AFB" w:rsidRPr="009B335A" w:rsidRDefault="00B35AFB">
            <w:pPr>
              <w:pStyle w:val="NormalWeb"/>
              <w:numPr>
                <w:ilvl w:val="0"/>
                <w:numId w:val="9"/>
              </w:numPr>
              <w:rPr>
                <w:rFonts w:ascii="Times" w:hAnsi="Times" w:cs="Times"/>
                <w:sz w:val="20"/>
                <w:lang w:val="pt-BR"/>
              </w:rPr>
            </w:pPr>
            <w:r w:rsidRPr="009B335A">
              <w:rPr>
                <w:rFonts w:ascii="Times" w:hAnsi="Times" w:cs="Times"/>
                <w:sz w:val="20"/>
                <w:lang w:val="pt-BR"/>
              </w:rPr>
              <w:t>O sistema solicita o nickname</w:t>
            </w:r>
          </w:p>
          <w:p w14:paraId="3FD32034" w14:textId="77777777" w:rsidR="002860CF" w:rsidRPr="009B335A" w:rsidRDefault="002860CF">
            <w:pPr>
              <w:pStyle w:val="NormalWeb"/>
              <w:numPr>
                <w:ilvl w:val="0"/>
                <w:numId w:val="9"/>
              </w:numPr>
              <w:rPr>
                <w:rFonts w:ascii="Times" w:hAnsi="Times" w:cs="Times"/>
                <w:sz w:val="20"/>
                <w:lang w:val="pt-BR"/>
              </w:rPr>
            </w:pPr>
            <w:r w:rsidRPr="009B335A">
              <w:rPr>
                <w:rFonts w:ascii="Times" w:hAnsi="Times" w:cs="Times"/>
                <w:sz w:val="20"/>
                <w:lang w:val="pt-BR"/>
              </w:rPr>
              <w:t>O utilizador insere o nickname</w:t>
            </w:r>
          </w:p>
          <w:p w14:paraId="2187463B" w14:textId="77777777" w:rsidR="002860CF" w:rsidRDefault="002860CF">
            <w:pPr>
              <w:pStyle w:val="NormalWeb"/>
              <w:numPr>
                <w:ilvl w:val="0"/>
                <w:numId w:val="9"/>
              </w:numPr>
              <w:rPr>
                <w:rFonts w:ascii="Times" w:hAnsi="Times" w:cs="Times"/>
                <w:sz w:val="20"/>
                <w:lang w:val="pt-BR"/>
              </w:rPr>
            </w:pPr>
            <w:r w:rsidRPr="009B335A">
              <w:rPr>
                <w:rFonts w:ascii="Times" w:hAnsi="Times" w:cs="Times"/>
                <w:sz w:val="20"/>
                <w:lang w:val="pt-BR"/>
              </w:rPr>
              <w:t>O</w:t>
            </w:r>
            <w:r w:rsidR="00B35AFB" w:rsidRPr="009B335A">
              <w:rPr>
                <w:rFonts w:ascii="Times" w:hAnsi="Times" w:cs="Times"/>
                <w:sz w:val="20"/>
                <w:lang w:val="pt-BR"/>
              </w:rPr>
              <w:t xml:space="preserve"> sistema verifica se o nickname existe</w:t>
            </w:r>
          </w:p>
          <w:p w14:paraId="5D9E0904" w14:textId="77777777" w:rsidR="006D6105" w:rsidRDefault="006D6105">
            <w:pPr>
              <w:pStyle w:val="NormalWeb"/>
              <w:numPr>
                <w:ilvl w:val="1"/>
                <w:numId w:val="9"/>
              </w:numPr>
              <w:rPr>
                <w:rFonts w:ascii="Times" w:hAnsi="Times" w:cs="Times"/>
                <w:sz w:val="20"/>
                <w:lang w:val="pt-BR"/>
              </w:rPr>
            </w:pPr>
            <w:r w:rsidRPr="006D6105">
              <w:rPr>
                <w:rFonts w:ascii="Times" w:hAnsi="Times" w:cs="Times"/>
                <w:sz w:val="20"/>
                <w:lang w:val="pt-BR"/>
              </w:rPr>
              <w:t>O sistema deteta que o nickname não existe, informa o erro e solicita o nickname novamente</w:t>
            </w:r>
          </w:p>
          <w:p w14:paraId="12CCD884" w14:textId="77777777" w:rsidR="002860CF" w:rsidRPr="006D6105" w:rsidRDefault="006D6105">
            <w:pPr>
              <w:pStyle w:val="NormalWeb"/>
              <w:numPr>
                <w:ilvl w:val="0"/>
                <w:numId w:val="9"/>
              </w:numPr>
              <w:rPr>
                <w:rFonts w:ascii="Times" w:hAnsi="Times" w:cs="Times"/>
                <w:sz w:val="20"/>
                <w:lang w:val="pt-BR"/>
              </w:rPr>
            </w:pPr>
            <w:r>
              <w:rPr>
                <w:rFonts w:ascii="Times" w:hAnsi="Times" w:cs="Times"/>
                <w:sz w:val="20"/>
                <w:lang w:val="pt-BR"/>
              </w:rPr>
              <w:t xml:space="preserve">O </w:t>
            </w:r>
            <w:r w:rsidRPr="009B335A">
              <w:rPr>
                <w:rFonts w:ascii="Times" w:hAnsi="Times" w:cs="Times"/>
                <w:sz w:val="20"/>
                <w:lang w:val="pt-BR"/>
              </w:rPr>
              <w:t>sistema abre o menu principal</w:t>
            </w:r>
          </w:p>
        </w:tc>
      </w:tr>
    </w:tbl>
    <w:p w14:paraId="6DDB7BBE" w14:textId="77777777" w:rsidR="002860CF" w:rsidRPr="009B335A" w:rsidRDefault="002860CF" w:rsidP="002860CF">
      <w:pPr>
        <w:rPr>
          <w:lang w:val="pt-BR"/>
        </w:rPr>
      </w:pPr>
    </w:p>
    <w:p w14:paraId="18272442" w14:textId="77777777" w:rsidR="009625FF" w:rsidRPr="00B1442B" w:rsidRDefault="00B35AFB" w:rsidP="00B1442B">
      <w:pPr>
        <w:pStyle w:val="Legenda"/>
        <w:rPr>
          <w:b w:val="0"/>
          <w:bCs/>
          <w:lang w:val="pt-BR"/>
        </w:rPr>
      </w:pPr>
      <w:r w:rsidRPr="009B335A">
        <w:rPr>
          <w:lang w:val="pt-BR"/>
        </w:rPr>
        <w:t>UC 3</w:t>
      </w:r>
      <w:r w:rsidR="00B1442B">
        <w:rPr>
          <w:lang w:val="pt-BR"/>
        </w:rPr>
        <w:t>.</w:t>
      </w:r>
      <w:r w:rsidR="00F11622" w:rsidRPr="009B335A">
        <w:rPr>
          <w:lang w:val="pt-BR"/>
        </w:rPr>
        <w:t xml:space="preserve"> </w:t>
      </w:r>
      <w:r w:rsidR="009625FF" w:rsidRPr="00B1442B">
        <w:rPr>
          <w:b w:val="0"/>
          <w:bCs/>
          <w:lang w:val="pt-BR"/>
        </w:rPr>
        <w:t>Consultar Ranking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4536"/>
      </w:tblGrid>
      <w:tr w:rsidR="009625FF" w:rsidRPr="009B335A" w14:paraId="73EC8DC4" w14:textId="77777777" w:rsidTr="006D6105">
        <w:trPr>
          <w:trHeight w:val="380"/>
          <w:jc w:val="center"/>
        </w:trPr>
        <w:tc>
          <w:tcPr>
            <w:tcW w:w="2268" w:type="dxa"/>
            <w:vAlign w:val="center"/>
          </w:tcPr>
          <w:p w14:paraId="30A6B1BF" w14:textId="77777777" w:rsidR="009625FF" w:rsidRPr="009B335A" w:rsidRDefault="009625FF" w:rsidP="0060784D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Descrição</w:t>
            </w:r>
          </w:p>
        </w:tc>
        <w:tc>
          <w:tcPr>
            <w:tcW w:w="4536" w:type="dxa"/>
            <w:vAlign w:val="center"/>
          </w:tcPr>
          <w:p w14:paraId="05FDC7F4" w14:textId="77777777" w:rsidR="009625FF" w:rsidRPr="009B335A" w:rsidRDefault="0004285F" w:rsidP="0004285F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Exibe a tabela classificativa baseada no desempenho dos utilizadores</w:t>
            </w:r>
          </w:p>
        </w:tc>
      </w:tr>
      <w:tr w:rsidR="009625FF" w:rsidRPr="009B335A" w14:paraId="0BF7D38A" w14:textId="77777777" w:rsidTr="006D6105">
        <w:trPr>
          <w:trHeight w:val="190"/>
          <w:jc w:val="center"/>
        </w:trPr>
        <w:tc>
          <w:tcPr>
            <w:tcW w:w="2268" w:type="dxa"/>
            <w:vAlign w:val="center"/>
          </w:tcPr>
          <w:p w14:paraId="550785E6" w14:textId="77777777" w:rsidR="009625FF" w:rsidRPr="009B335A" w:rsidRDefault="009625FF" w:rsidP="0060784D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Pré-condição</w:t>
            </w:r>
          </w:p>
        </w:tc>
        <w:tc>
          <w:tcPr>
            <w:tcW w:w="4536" w:type="dxa"/>
            <w:vAlign w:val="center"/>
          </w:tcPr>
          <w:p w14:paraId="1CA89F66" w14:textId="77777777" w:rsidR="009625FF" w:rsidRPr="009B335A" w:rsidRDefault="0004285F" w:rsidP="0060784D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Deve existir pelo menos um jogador registado</w:t>
            </w:r>
          </w:p>
        </w:tc>
      </w:tr>
      <w:tr w:rsidR="009625FF" w:rsidRPr="009B335A" w14:paraId="4D55DF65" w14:textId="77777777" w:rsidTr="006D6105">
        <w:trPr>
          <w:trHeight w:val="190"/>
          <w:jc w:val="center"/>
        </w:trPr>
        <w:tc>
          <w:tcPr>
            <w:tcW w:w="2268" w:type="dxa"/>
            <w:vAlign w:val="center"/>
          </w:tcPr>
          <w:p w14:paraId="3D7B138C" w14:textId="77777777" w:rsidR="009625FF" w:rsidRPr="009B335A" w:rsidRDefault="009625FF" w:rsidP="0060784D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Pós-condição</w:t>
            </w:r>
          </w:p>
        </w:tc>
        <w:tc>
          <w:tcPr>
            <w:tcW w:w="4536" w:type="dxa"/>
            <w:vAlign w:val="center"/>
          </w:tcPr>
          <w:p w14:paraId="35A9C777" w14:textId="77777777" w:rsidR="009625FF" w:rsidRPr="009B335A" w:rsidRDefault="0004285F" w:rsidP="0004285F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O ranking é exibido</w:t>
            </w:r>
          </w:p>
        </w:tc>
      </w:tr>
      <w:tr w:rsidR="009625FF" w:rsidRPr="009B335A" w14:paraId="6946865F" w14:textId="77777777" w:rsidTr="006D6105">
        <w:trPr>
          <w:trHeight w:val="3460"/>
          <w:jc w:val="center"/>
        </w:trPr>
        <w:tc>
          <w:tcPr>
            <w:tcW w:w="2268" w:type="dxa"/>
            <w:vAlign w:val="center"/>
          </w:tcPr>
          <w:p w14:paraId="72680440" w14:textId="77777777" w:rsidR="009625FF" w:rsidRPr="009B335A" w:rsidRDefault="009625FF" w:rsidP="0060784D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Caminho principal</w:t>
            </w:r>
          </w:p>
        </w:tc>
        <w:tc>
          <w:tcPr>
            <w:tcW w:w="4536" w:type="dxa"/>
            <w:vAlign w:val="center"/>
          </w:tcPr>
          <w:p w14:paraId="1B77EDEF" w14:textId="77777777" w:rsidR="0004285F" w:rsidRDefault="0004285F">
            <w:pPr>
              <w:pStyle w:val="NormalWeb"/>
              <w:numPr>
                <w:ilvl w:val="0"/>
                <w:numId w:val="10"/>
              </w:numPr>
              <w:rPr>
                <w:rFonts w:ascii="Times" w:hAnsi="Times" w:cs="Times"/>
                <w:sz w:val="20"/>
                <w:lang w:val="pt-BR"/>
              </w:rPr>
            </w:pPr>
            <w:r w:rsidRPr="009B335A">
              <w:rPr>
                <w:rFonts w:ascii="Times" w:hAnsi="Times" w:cs="Times"/>
                <w:sz w:val="20"/>
                <w:lang w:val="pt-BR"/>
              </w:rPr>
              <w:t>O utilizador solicita a visualização do ranking</w:t>
            </w:r>
          </w:p>
          <w:p w14:paraId="62EFA5D7" w14:textId="77777777" w:rsidR="006D6105" w:rsidRPr="009B335A" w:rsidRDefault="006D6105">
            <w:pPr>
              <w:pStyle w:val="NormalWeb"/>
              <w:numPr>
                <w:ilvl w:val="1"/>
                <w:numId w:val="10"/>
              </w:numPr>
              <w:rPr>
                <w:rFonts w:ascii="Times" w:hAnsi="Times" w:cs="Times"/>
                <w:sz w:val="20"/>
                <w:lang w:val="pt-BR"/>
              </w:rPr>
            </w:pPr>
            <w:r w:rsidRPr="006D6105">
              <w:rPr>
                <w:rFonts w:ascii="Times" w:hAnsi="Times" w:cs="Times"/>
                <w:sz w:val="20"/>
                <w:lang w:val="pt-BR"/>
              </w:rPr>
              <w:t>O sistema informa que ainda não existem dados para gerar o ranking e retorna ao menu principal</w:t>
            </w:r>
          </w:p>
          <w:p w14:paraId="1EBA15E7" w14:textId="77777777" w:rsidR="0004285F" w:rsidRPr="009B335A" w:rsidRDefault="0004285F">
            <w:pPr>
              <w:numPr>
                <w:ilvl w:val="0"/>
                <w:numId w:val="10"/>
              </w:numPr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O sistema pergunta que tipo de rankin</w:t>
            </w:r>
            <w:r w:rsidR="00FC54A9" w:rsidRPr="009B335A">
              <w:rPr>
                <w:lang w:val="pt-BR"/>
              </w:rPr>
              <w:t xml:space="preserve">g o utilizador quer visualizar, por exemplo: </w:t>
            </w:r>
            <w:r w:rsidRPr="009B335A">
              <w:rPr>
                <w:lang w:val="pt-BR"/>
              </w:rPr>
              <w:t>n</w:t>
            </w:r>
            <w:r w:rsidR="00640208" w:rsidRPr="009B335A">
              <w:rPr>
                <w:lang w:val="pt-BR"/>
              </w:rPr>
              <w:t>úmero de vitórias</w:t>
            </w:r>
            <w:r w:rsidR="00FC54A9" w:rsidRPr="009B335A">
              <w:rPr>
                <w:lang w:val="pt-BR"/>
              </w:rPr>
              <w:t xml:space="preserve"> ou taxa de precisão</w:t>
            </w:r>
          </w:p>
          <w:p w14:paraId="63E70EDD" w14:textId="77777777" w:rsidR="0004285F" w:rsidRPr="009B335A" w:rsidRDefault="0004285F">
            <w:pPr>
              <w:pStyle w:val="NormalWeb"/>
              <w:numPr>
                <w:ilvl w:val="0"/>
                <w:numId w:val="10"/>
              </w:numPr>
              <w:rPr>
                <w:rFonts w:ascii="Times" w:hAnsi="Times" w:cs="Times"/>
                <w:sz w:val="20"/>
                <w:lang w:val="pt-BR"/>
              </w:rPr>
            </w:pPr>
            <w:r w:rsidRPr="009B335A">
              <w:rPr>
                <w:rFonts w:ascii="Times" w:hAnsi="Times" w:cs="Times"/>
                <w:sz w:val="20"/>
                <w:lang w:val="pt-BR"/>
              </w:rPr>
              <w:t xml:space="preserve">O sistema acede à base de dados de </w:t>
            </w:r>
            <w:r w:rsidR="00B35AFB" w:rsidRPr="009B335A">
              <w:rPr>
                <w:rFonts w:ascii="Times" w:hAnsi="Times" w:cs="Times"/>
                <w:sz w:val="20"/>
                <w:lang w:val="pt-BR"/>
              </w:rPr>
              <w:t>utilizadores</w:t>
            </w:r>
          </w:p>
          <w:p w14:paraId="32322D38" w14:textId="77777777" w:rsidR="006D6105" w:rsidRPr="006D6105" w:rsidRDefault="0004285F">
            <w:pPr>
              <w:pStyle w:val="NormalWeb"/>
              <w:numPr>
                <w:ilvl w:val="0"/>
                <w:numId w:val="10"/>
              </w:numPr>
              <w:rPr>
                <w:rFonts w:ascii="Times" w:hAnsi="Times" w:cs="Times"/>
                <w:sz w:val="20"/>
                <w:lang w:val="pt-BR"/>
              </w:rPr>
            </w:pPr>
            <w:r w:rsidRPr="009B335A">
              <w:rPr>
                <w:rFonts w:ascii="Times" w:hAnsi="Times" w:cs="Times"/>
                <w:sz w:val="20"/>
                <w:lang w:val="pt-BR"/>
              </w:rPr>
              <w:t>O sistema ordena os perfis, por ordem decrescente, com base no tipo de dados selecionado pelo utilizador</w:t>
            </w:r>
          </w:p>
          <w:p w14:paraId="49FD9DA0" w14:textId="77777777" w:rsidR="009625FF" w:rsidRDefault="0004285F">
            <w:pPr>
              <w:pStyle w:val="NormalWeb"/>
              <w:numPr>
                <w:ilvl w:val="0"/>
                <w:numId w:val="10"/>
              </w:numPr>
              <w:rPr>
                <w:rFonts w:ascii="Times" w:hAnsi="Times" w:cs="Times"/>
                <w:sz w:val="20"/>
                <w:lang w:val="pt-BR"/>
              </w:rPr>
            </w:pPr>
            <w:r w:rsidRPr="009B335A">
              <w:rPr>
                <w:rFonts w:ascii="Times" w:hAnsi="Times" w:cs="Times"/>
                <w:sz w:val="20"/>
                <w:lang w:val="pt-BR"/>
              </w:rPr>
              <w:t xml:space="preserve">O sistema imprime </w:t>
            </w:r>
            <w:r w:rsidR="00F11622" w:rsidRPr="009B335A">
              <w:rPr>
                <w:rFonts w:ascii="Times" w:hAnsi="Times" w:cs="Times"/>
                <w:sz w:val="20"/>
                <w:lang w:val="pt-BR"/>
              </w:rPr>
              <w:t>o ranking</w:t>
            </w:r>
          </w:p>
          <w:p w14:paraId="2194ECA0" w14:textId="77777777" w:rsidR="006D6105" w:rsidRPr="001A6756" w:rsidRDefault="006D6105">
            <w:pPr>
              <w:pStyle w:val="NormalWeb"/>
              <w:numPr>
                <w:ilvl w:val="0"/>
                <w:numId w:val="10"/>
              </w:numPr>
              <w:rPr>
                <w:rFonts w:ascii="Times" w:hAnsi="Times" w:cs="Times"/>
                <w:sz w:val="20"/>
                <w:lang w:val="pt-BR"/>
              </w:rPr>
            </w:pPr>
            <w:r>
              <w:rPr>
                <w:rFonts w:ascii="Times" w:hAnsi="Times" w:cs="Times"/>
                <w:sz w:val="20"/>
                <w:lang w:val="pt-BR"/>
              </w:rPr>
              <w:t xml:space="preserve">O </w:t>
            </w:r>
            <w:r w:rsidRPr="006D6105">
              <w:rPr>
                <w:rFonts w:ascii="Times" w:hAnsi="Times" w:cs="Times"/>
                <w:sz w:val="20"/>
                <w:lang w:val="pt-BR"/>
              </w:rPr>
              <w:t>sistema retorna ao menu principal</w:t>
            </w:r>
          </w:p>
        </w:tc>
      </w:tr>
    </w:tbl>
    <w:p w14:paraId="519DD8F5" w14:textId="77777777" w:rsidR="009625FF" w:rsidRPr="009B335A" w:rsidRDefault="009625FF" w:rsidP="009625FF">
      <w:pPr>
        <w:rPr>
          <w:lang w:val="pt-BR"/>
        </w:rPr>
      </w:pPr>
    </w:p>
    <w:p w14:paraId="2F98FECE" w14:textId="77777777" w:rsidR="006D6105" w:rsidRDefault="006D6105" w:rsidP="00B1442B">
      <w:pPr>
        <w:pStyle w:val="Legenda"/>
        <w:rPr>
          <w:lang w:val="pt-BR"/>
        </w:rPr>
      </w:pPr>
    </w:p>
    <w:p w14:paraId="1B73E979" w14:textId="77777777" w:rsidR="00B35AFB" w:rsidRPr="00B1442B" w:rsidRDefault="00B35AFB" w:rsidP="00B1442B">
      <w:pPr>
        <w:pStyle w:val="Legenda"/>
        <w:rPr>
          <w:b w:val="0"/>
          <w:bCs/>
          <w:lang w:val="pt-BR"/>
        </w:rPr>
      </w:pPr>
      <w:r w:rsidRPr="009B335A">
        <w:rPr>
          <w:lang w:val="pt-BR"/>
        </w:rPr>
        <w:lastRenderedPageBreak/>
        <w:t>UC 4</w:t>
      </w:r>
      <w:r w:rsidR="00B1442B">
        <w:rPr>
          <w:lang w:val="pt-BR"/>
        </w:rPr>
        <w:t xml:space="preserve">. </w:t>
      </w:r>
      <w:r w:rsidRPr="00B1442B">
        <w:rPr>
          <w:b w:val="0"/>
          <w:bCs/>
          <w:lang w:val="pt-BR"/>
        </w:rPr>
        <w:t>Visualizar Estatísticas Individuais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4536"/>
      </w:tblGrid>
      <w:tr w:rsidR="00B35AFB" w:rsidRPr="009B335A" w14:paraId="5DA2B398" w14:textId="77777777" w:rsidTr="006D6105">
        <w:trPr>
          <w:jc w:val="center"/>
        </w:trPr>
        <w:tc>
          <w:tcPr>
            <w:tcW w:w="2268" w:type="dxa"/>
            <w:vAlign w:val="center"/>
          </w:tcPr>
          <w:p w14:paraId="48D0891E" w14:textId="77777777" w:rsidR="00B35AFB" w:rsidRPr="009B335A" w:rsidRDefault="00B35AFB" w:rsidP="0064553E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Descrição</w:t>
            </w:r>
          </w:p>
        </w:tc>
        <w:tc>
          <w:tcPr>
            <w:tcW w:w="4536" w:type="dxa"/>
            <w:vAlign w:val="center"/>
          </w:tcPr>
          <w:p w14:paraId="03292CA7" w14:textId="77777777" w:rsidR="00B35AFB" w:rsidRPr="009B335A" w:rsidRDefault="00B35AFB" w:rsidP="0064553E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Exibe o histórico de estatísticas do jogador com sessão iniciada</w:t>
            </w:r>
          </w:p>
        </w:tc>
      </w:tr>
      <w:tr w:rsidR="00B35AFB" w:rsidRPr="009B335A" w14:paraId="387683BA" w14:textId="77777777" w:rsidTr="006D6105">
        <w:trPr>
          <w:jc w:val="center"/>
        </w:trPr>
        <w:tc>
          <w:tcPr>
            <w:tcW w:w="2268" w:type="dxa"/>
            <w:vAlign w:val="center"/>
          </w:tcPr>
          <w:p w14:paraId="45D0BF83" w14:textId="77777777" w:rsidR="00B35AFB" w:rsidRPr="009B335A" w:rsidRDefault="00B35AFB" w:rsidP="0064553E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Pré-condição</w:t>
            </w:r>
          </w:p>
        </w:tc>
        <w:tc>
          <w:tcPr>
            <w:tcW w:w="4536" w:type="dxa"/>
            <w:vAlign w:val="center"/>
          </w:tcPr>
          <w:p w14:paraId="744FE7A4" w14:textId="77777777" w:rsidR="00B35AFB" w:rsidRPr="009B335A" w:rsidRDefault="00B35AFB" w:rsidP="0064553E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O utilizador deve estar no menu principal</w:t>
            </w:r>
          </w:p>
        </w:tc>
      </w:tr>
      <w:tr w:rsidR="00B35AFB" w:rsidRPr="009B335A" w14:paraId="2A550CC8" w14:textId="77777777" w:rsidTr="006D6105">
        <w:trPr>
          <w:jc w:val="center"/>
        </w:trPr>
        <w:tc>
          <w:tcPr>
            <w:tcW w:w="2268" w:type="dxa"/>
            <w:vAlign w:val="center"/>
          </w:tcPr>
          <w:p w14:paraId="35A847DE" w14:textId="77777777" w:rsidR="00B35AFB" w:rsidRPr="009B335A" w:rsidRDefault="00B35AFB" w:rsidP="0064553E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Pós-condição</w:t>
            </w:r>
          </w:p>
        </w:tc>
        <w:tc>
          <w:tcPr>
            <w:tcW w:w="4536" w:type="dxa"/>
            <w:vAlign w:val="center"/>
          </w:tcPr>
          <w:p w14:paraId="13D9EC90" w14:textId="77777777" w:rsidR="00B35AFB" w:rsidRPr="009B335A" w:rsidRDefault="00B35AFB" w:rsidP="00B35AFB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As estatísticas são imprimidas no ecrã</w:t>
            </w:r>
          </w:p>
        </w:tc>
      </w:tr>
      <w:tr w:rsidR="00B35AFB" w:rsidRPr="009B335A" w14:paraId="4A142BC9" w14:textId="77777777" w:rsidTr="006D6105">
        <w:trPr>
          <w:jc w:val="center"/>
        </w:trPr>
        <w:tc>
          <w:tcPr>
            <w:tcW w:w="2268" w:type="dxa"/>
            <w:vAlign w:val="center"/>
          </w:tcPr>
          <w:p w14:paraId="1BD81E8A" w14:textId="77777777" w:rsidR="00B35AFB" w:rsidRPr="009B335A" w:rsidRDefault="00B35AFB" w:rsidP="0064553E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Caminho principal</w:t>
            </w:r>
          </w:p>
        </w:tc>
        <w:tc>
          <w:tcPr>
            <w:tcW w:w="4536" w:type="dxa"/>
            <w:vAlign w:val="center"/>
          </w:tcPr>
          <w:p w14:paraId="4D184B5B" w14:textId="77777777" w:rsidR="00B35AFB" w:rsidRPr="009B335A" w:rsidRDefault="00B35AFB">
            <w:pPr>
              <w:pStyle w:val="NormalWeb"/>
              <w:numPr>
                <w:ilvl w:val="0"/>
                <w:numId w:val="3"/>
              </w:numPr>
              <w:rPr>
                <w:sz w:val="20"/>
                <w:lang w:val="pt-BR"/>
              </w:rPr>
            </w:pPr>
            <w:r w:rsidRPr="009B335A">
              <w:rPr>
                <w:sz w:val="20"/>
                <w:lang w:val="pt-BR"/>
              </w:rPr>
              <w:t>O utilizador seleciona "Estatísticas"</w:t>
            </w:r>
          </w:p>
          <w:p w14:paraId="380FB6E1" w14:textId="77777777" w:rsidR="00B35AFB" w:rsidRPr="009B335A" w:rsidRDefault="00B35AFB">
            <w:pPr>
              <w:pStyle w:val="NormalWeb"/>
              <w:numPr>
                <w:ilvl w:val="0"/>
                <w:numId w:val="3"/>
              </w:numPr>
              <w:rPr>
                <w:sz w:val="20"/>
                <w:lang w:val="pt-BR"/>
              </w:rPr>
            </w:pPr>
            <w:r w:rsidRPr="009B335A">
              <w:rPr>
                <w:sz w:val="20"/>
                <w:lang w:val="pt-BR"/>
              </w:rPr>
              <w:t>O sistema lê os dados (vitórias, derrotas, tiros dados, tiros acertados, tiros falhados, tempo de jogo e taxa de precisão) do utilizador registrado</w:t>
            </w:r>
          </w:p>
          <w:p w14:paraId="4DE7A0E4" w14:textId="77777777" w:rsidR="00B35AFB" w:rsidRPr="009B335A" w:rsidRDefault="00B35AFB">
            <w:pPr>
              <w:pStyle w:val="NormalWeb"/>
              <w:numPr>
                <w:ilvl w:val="0"/>
                <w:numId w:val="3"/>
              </w:numPr>
              <w:rPr>
                <w:sz w:val="20"/>
                <w:lang w:val="pt-BR"/>
              </w:rPr>
            </w:pPr>
            <w:r w:rsidRPr="009B335A">
              <w:rPr>
                <w:sz w:val="20"/>
                <w:lang w:val="pt-BR"/>
              </w:rPr>
              <w:t>O sistema imprimi as estatísticas</w:t>
            </w:r>
          </w:p>
        </w:tc>
      </w:tr>
    </w:tbl>
    <w:p w14:paraId="02E09983" w14:textId="77777777" w:rsidR="00B35AFB" w:rsidRPr="009B335A" w:rsidRDefault="00B35AFB" w:rsidP="009625FF">
      <w:pPr>
        <w:rPr>
          <w:lang w:val="pt-BR"/>
        </w:rPr>
      </w:pPr>
    </w:p>
    <w:p w14:paraId="7D6DE1BF" w14:textId="77777777" w:rsidR="00B35AFB" w:rsidRPr="00B1442B" w:rsidRDefault="00B35AFB" w:rsidP="00B1442B">
      <w:pPr>
        <w:pStyle w:val="Legenda"/>
        <w:rPr>
          <w:b w:val="0"/>
          <w:bCs/>
          <w:lang w:val="pt-BR"/>
        </w:rPr>
      </w:pPr>
      <w:r w:rsidRPr="009B335A">
        <w:rPr>
          <w:lang w:val="pt-BR"/>
        </w:rPr>
        <w:t>UC 5</w:t>
      </w:r>
      <w:r w:rsidR="00B1442B">
        <w:rPr>
          <w:lang w:val="pt-BR"/>
        </w:rPr>
        <w:t>.</w:t>
      </w:r>
      <w:r w:rsidRPr="009B335A">
        <w:rPr>
          <w:lang w:val="pt-BR"/>
        </w:rPr>
        <w:t xml:space="preserve"> </w:t>
      </w:r>
      <w:r w:rsidRPr="00B1442B">
        <w:rPr>
          <w:b w:val="0"/>
          <w:bCs/>
          <w:lang w:val="pt-BR"/>
        </w:rPr>
        <w:t>Consultar Ajuda e Regras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4536"/>
      </w:tblGrid>
      <w:tr w:rsidR="00B35AFB" w:rsidRPr="009B335A" w14:paraId="758EC7CB" w14:textId="77777777" w:rsidTr="001A6756">
        <w:trPr>
          <w:jc w:val="center"/>
        </w:trPr>
        <w:tc>
          <w:tcPr>
            <w:tcW w:w="2268" w:type="dxa"/>
            <w:vAlign w:val="center"/>
          </w:tcPr>
          <w:p w14:paraId="7B7A4E34" w14:textId="77777777" w:rsidR="00B35AFB" w:rsidRPr="009B335A" w:rsidRDefault="00B35AFB" w:rsidP="0064553E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Descrição</w:t>
            </w:r>
          </w:p>
        </w:tc>
        <w:tc>
          <w:tcPr>
            <w:tcW w:w="4536" w:type="dxa"/>
            <w:vAlign w:val="center"/>
          </w:tcPr>
          <w:p w14:paraId="1E170E5D" w14:textId="77777777" w:rsidR="00B35AFB" w:rsidRPr="009B335A" w:rsidRDefault="00B35AFB" w:rsidP="0064553E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Apresenta um manual rápido de como jogar e os símbolos utilizados no tabuleiro</w:t>
            </w:r>
          </w:p>
        </w:tc>
      </w:tr>
      <w:tr w:rsidR="00B35AFB" w:rsidRPr="009B335A" w14:paraId="78C0F93E" w14:textId="77777777" w:rsidTr="001A6756">
        <w:trPr>
          <w:jc w:val="center"/>
        </w:trPr>
        <w:tc>
          <w:tcPr>
            <w:tcW w:w="2268" w:type="dxa"/>
            <w:vAlign w:val="center"/>
          </w:tcPr>
          <w:p w14:paraId="0193B7ED" w14:textId="77777777" w:rsidR="00B35AFB" w:rsidRPr="009B335A" w:rsidRDefault="00B35AFB" w:rsidP="0064553E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Pré-condição</w:t>
            </w:r>
          </w:p>
        </w:tc>
        <w:tc>
          <w:tcPr>
            <w:tcW w:w="4536" w:type="dxa"/>
            <w:vAlign w:val="center"/>
          </w:tcPr>
          <w:p w14:paraId="1B03B845" w14:textId="77777777" w:rsidR="00B35AFB" w:rsidRPr="009B335A" w:rsidRDefault="00B35AFB" w:rsidP="0064553E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O utilizador deve estar no menu principal</w:t>
            </w:r>
          </w:p>
        </w:tc>
      </w:tr>
      <w:tr w:rsidR="00B35AFB" w:rsidRPr="009B335A" w14:paraId="260EFBC7" w14:textId="77777777" w:rsidTr="001A6756">
        <w:trPr>
          <w:jc w:val="center"/>
        </w:trPr>
        <w:tc>
          <w:tcPr>
            <w:tcW w:w="2268" w:type="dxa"/>
            <w:vAlign w:val="center"/>
          </w:tcPr>
          <w:p w14:paraId="1E26C47C" w14:textId="77777777" w:rsidR="00B35AFB" w:rsidRPr="009B335A" w:rsidRDefault="00B35AFB" w:rsidP="0064553E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Pós-condição</w:t>
            </w:r>
          </w:p>
        </w:tc>
        <w:tc>
          <w:tcPr>
            <w:tcW w:w="4536" w:type="dxa"/>
            <w:vAlign w:val="center"/>
          </w:tcPr>
          <w:p w14:paraId="504C9C24" w14:textId="77777777" w:rsidR="00B35AFB" w:rsidRPr="009B335A" w:rsidRDefault="00B35AFB" w:rsidP="0064553E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O utilizador visualiza as instruções</w:t>
            </w:r>
          </w:p>
        </w:tc>
      </w:tr>
      <w:tr w:rsidR="00B35AFB" w:rsidRPr="009B335A" w14:paraId="02ED4440" w14:textId="77777777" w:rsidTr="001A6756">
        <w:trPr>
          <w:jc w:val="center"/>
        </w:trPr>
        <w:tc>
          <w:tcPr>
            <w:tcW w:w="2268" w:type="dxa"/>
            <w:vAlign w:val="center"/>
          </w:tcPr>
          <w:p w14:paraId="27DDCDF2" w14:textId="77777777" w:rsidR="00B35AFB" w:rsidRPr="009B335A" w:rsidRDefault="00B35AFB" w:rsidP="0064553E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Caminho principal</w:t>
            </w:r>
          </w:p>
        </w:tc>
        <w:tc>
          <w:tcPr>
            <w:tcW w:w="4536" w:type="dxa"/>
            <w:vAlign w:val="center"/>
          </w:tcPr>
          <w:p w14:paraId="03328FCA" w14:textId="77777777" w:rsidR="00B35AFB" w:rsidRPr="009B335A" w:rsidRDefault="00B35AFB">
            <w:pPr>
              <w:pStyle w:val="NormalWeb"/>
              <w:numPr>
                <w:ilvl w:val="0"/>
                <w:numId w:val="6"/>
              </w:numPr>
              <w:rPr>
                <w:sz w:val="20"/>
                <w:szCs w:val="20"/>
                <w:lang w:val="pt-BR"/>
              </w:rPr>
            </w:pPr>
            <w:r w:rsidRPr="009B335A">
              <w:rPr>
                <w:sz w:val="20"/>
                <w:szCs w:val="20"/>
                <w:lang w:val="pt-BR"/>
              </w:rPr>
              <w:t>O utilizador seleciona "Ajuda e Regras"</w:t>
            </w:r>
          </w:p>
          <w:p w14:paraId="45C2E7D0" w14:textId="77777777" w:rsidR="00B35AFB" w:rsidRPr="009B335A" w:rsidRDefault="00B35AFB">
            <w:pPr>
              <w:pStyle w:val="NormalWeb"/>
              <w:numPr>
                <w:ilvl w:val="0"/>
                <w:numId w:val="6"/>
              </w:numPr>
              <w:rPr>
                <w:sz w:val="20"/>
                <w:szCs w:val="20"/>
                <w:lang w:val="pt-BR"/>
              </w:rPr>
            </w:pPr>
            <w:r w:rsidRPr="009B335A">
              <w:rPr>
                <w:sz w:val="20"/>
                <w:szCs w:val="20"/>
                <w:lang w:val="pt-BR"/>
              </w:rPr>
              <w:t xml:space="preserve">O sistema </w:t>
            </w:r>
            <w:r w:rsidR="005B29C7" w:rsidRPr="009B335A">
              <w:rPr>
                <w:sz w:val="20"/>
                <w:szCs w:val="20"/>
                <w:lang w:val="pt-BR"/>
              </w:rPr>
              <w:t>exibe a legenda dos símbolos (por exemplo</w:t>
            </w:r>
            <w:r w:rsidRPr="009B335A">
              <w:rPr>
                <w:sz w:val="20"/>
                <w:szCs w:val="20"/>
                <w:lang w:val="pt-BR"/>
              </w:rPr>
              <w:t xml:space="preserve">: </w:t>
            </w:r>
            <w:r w:rsidRPr="009B335A">
              <w:rPr>
                <w:rStyle w:val="CdigoHTML"/>
                <w:rFonts w:ascii="Times New Roman" w:hAnsi="Times New Roman" w:cs="Times New Roman"/>
                <w:lang w:val="pt-BR"/>
              </w:rPr>
              <w:t>~</w:t>
            </w:r>
            <w:r w:rsidRPr="009B335A">
              <w:rPr>
                <w:sz w:val="20"/>
                <w:szCs w:val="20"/>
                <w:lang w:val="pt-BR"/>
              </w:rPr>
              <w:t xml:space="preserve"> = Água, </w:t>
            </w:r>
            <w:r w:rsidRPr="009B335A">
              <w:rPr>
                <w:rStyle w:val="CdigoHTML"/>
                <w:rFonts w:ascii="Times New Roman" w:hAnsi="Times New Roman" w:cs="Times New Roman"/>
                <w:lang w:val="pt-BR"/>
              </w:rPr>
              <w:t>#</w:t>
            </w:r>
            <w:r w:rsidRPr="009B335A">
              <w:rPr>
                <w:sz w:val="20"/>
                <w:szCs w:val="20"/>
                <w:lang w:val="pt-BR"/>
              </w:rPr>
              <w:t xml:space="preserve"> = Navio, </w:t>
            </w:r>
            <w:r w:rsidRPr="009B335A">
              <w:rPr>
                <w:rStyle w:val="CdigoHTML"/>
                <w:rFonts w:ascii="Times New Roman" w:hAnsi="Times New Roman" w:cs="Times New Roman"/>
                <w:lang w:val="pt-BR"/>
              </w:rPr>
              <w:t>X</w:t>
            </w:r>
            <w:r w:rsidRPr="009B335A">
              <w:rPr>
                <w:sz w:val="20"/>
                <w:szCs w:val="20"/>
                <w:lang w:val="pt-BR"/>
              </w:rPr>
              <w:t xml:space="preserve"> = Tiro certeiro, 0 = Tiro na água)</w:t>
            </w:r>
          </w:p>
          <w:p w14:paraId="6143EF94" w14:textId="77777777" w:rsidR="00B35AFB" w:rsidRPr="009B335A" w:rsidRDefault="00B35AFB">
            <w:pPr>
              <w:pStyle w:val="NormalWeb"/>
              <w:numPr>
                <w:ilvl w:val="0"/>
                <w:numId w:val="6"/>
              </w:numPr>
              <w:rPr>
                <w:sz w:val="20"/>
                <w:szCs w:val="20"/>
                <w:lang w:val="pt-BR"/>
              </w:rPr>
            </w:pPr>
            <w:r w:rsidRPr="009B335A">
              <w:rPr>
                <w:sz w:val="20"/>
                <w:szCs w:val="20"/>
                <w:lang w:val="pt-BR"/>
              </w:rPr>
              <w:t>O sistema explica as regras do jogo</w:t>
            </w:r>
          </w:p>
          <w:p w14:paraId="064AE985" w14:textId="77777777" w:rsidR="00B35AFB" w:rsidRPr="009B335A" w:rsidRDefault="00B35AFB">
            <w:pPr>
              <w:pStyle w:val="NormalWeb"/>
              <w:numPr>
                <w:ilvl w:val="0"/>
                <w:numId w:val="6"/>
              </w:numPr>
              <w:rPr>
                <w:lang w:val="pt-BR"/>
              </w:rPr>
            </w:pPr>
            <w:r w:rsidRPr="009B335A">
              <w:rPr>
                <w:sz w:val="20"/>
                <w:szCs w:val="20"/>
                <w:lang w:val="pt-BR"/>
              </w:rPr>
              <w:t>O utilizador regressa ao menu principal</w:t>
            </w:r>
          </w:p>
        </w:tc>
      </w:tr>
    </w:tbl>
    <w:p w14:paraId="635FEFD0" w14:textId="77777777" w:rsidR="00B35AFB" w:rsidRPr="009B335A" w:rsidRDefault="00B35AFB" w:rsidP="005B29C7">
      <w:pPr>
        <w:ind w:firstLine="0"/>
        <w:rPr>
          <w:lang w:val="pt-BR"/>
        </w:rPr>
      </w:pPr>
    </w:p>
    <w:p w14:paraId="727FF0FA" w14:textId="77777777" w:rsidR="009625FF" w:rsidRPr="00B1442B" w:rsidRDefault="00D87E5D" w:rsidP="00B1442B">
      <w:pPr>
        <w:pStyle w:val="Legenda"/>
        <w:rPr>
          <w:b w:val="0"/>
          <w:bCs/>
          <w:lang w:val="pt-BR"/>
        </w:rPr>
      </w:pPr>
      <w:r w:rsidRPr="009B335A">
        <w:rPr>
          <w:lang w:val="pt-BR"/>
        </w:rPr>
        <w:br w:type="page"/>
      </w:r>
      <w:r w:rsidR="00B35AFB" w:rsidRPr="009B335A">
        <w:rPr>
          <w:lang w:val="pt-BR"/>
        </w:rPr>
        <w:lastRenderedPageBreak/>
        <w:t>UC 6</w:t>
      </w:r>
      <w:r w:rsidR="00B1442B">
        <w:rPr>
          <w:lang w:val="pt-BR"/>
        </w:rPr>
        <w:t>.</w:t>
      </w:r>
      <w:r w:rsidR="00F11622" w:rsidRPr="009B335A">
        <w:rPr>
          <w:lang w:val="pt-BR"/>
        </w:rPr>
        <w:t xml:space="preserve"> </w:t>
      </w:r>
      <w:r w:rsidR="009625FF" w:rsidRPr="00B1442B">
        <w:rPr>
          <w:b w:val="0"/>
          <w:bCs/>
          <w:lang w:val="pt-BR"/>
        </w:rPr>
        <w:t>Co</w:t>
      </w:r>
      <w:r w:rsidR="00B1442B" w:rsidRPr="00B1442B">
        <w:rPr>
          <w:b w:val="0"/>
          <w:bCs/>
          <w:lang w:val="pt-BR"/>
        </w:rPr>
        <w:t>meçar</w:t>
      </w:r>
      <w:r w:rsidR="009625FF" w:rsidRPr="00B1442B">
        <w:rPr>
          <w:b w:val="0"/>
          <w:bCs/>
          <w:lang w:val="pt-BR"/>
        </w:rPr>
        <w:t xml:space="preserve"> Partida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4536"/>
      </w:tblGrid>
      <w:tr w:rsidR="009625FF" w:rsidRPr="009B335A" w14:paraId="1CDC8C6D" w14:textId="77777777" w:rsidTr="001A6756">
        <w:trPr>
          <w:jc w:val="center"/>
        </w:trPr>
        <w:tc>
          <w:tcPr>
            <w:tcW w:w="2268" w:type="dxa"/>
            <w:vAlign w:val="center"/>
          </w:tcPr>
          <w:p w14:paraId="314CA5AD" w14:textId="77777777" w:rsidR="009625FF" w:rsidRPr="009B335A" w:rsidRDefault="009625FF" w:rsidP="0060784D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Descrição</w:t>
            </w:r>
          </w:p>
        </w:tc>
        <w:tc>
          <w:tcPr>
            <w:tcW w:w="4536" w:type="dxa"/>
            <w:vAlign w:val="center"/>
          </w:tcPr>
          <w:p w14:paraId="647CA541" w14:textId="77777777" w:rsidR="009625FF" w:rsidRPr="009B335A" w:rsidRDefault="00F11622" w:rsidP="00F11622">
            <w:pPr>
              <w:pStyle w:val="NormalWeb"/>
              <w:rPr>
                <w:lang w:val="pt-BR"/>
              </w:rPr>
            </w:pPr>
            <w:r w:rsidRPr="009B335A">
              <w:rPr>
                <w:sz w:val="20"/>
                <w:lang w:val="pt-BR"/>
              </w:rPr>
              <w:t>Define os parâmetros iniciais (modo e dificuldade) antes do início do jogo</w:t>
            </w:r>
          </w:p>
        </w:tc>
      </w:tr>
      <w:tr w:rsidR="009625FF" w:rsidRPr="009B335A" w14:paraId="477F209D" w14:textId="77777777" w:rsidTr="001A6756">
        <w:trPr>
          <w:jc w:val="center"/>
        </w:trPr>
        <w:tc>
          <w:tcPr>
            <w:tcW w:w="2268" w:type="dxa"/>
            <w:vAlign w:val="center"/>
          </w:tcPr>
          <w:p w14:paraId="5403F4F5" w14:textId="77777777" w:rsidR="009625FF" w:rsidRPr="009B335A" w:rsidRDefault="009625FF" w:rsidP="0060784D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Pré-condição</w:t>
            </w:r>
          </w:p>
        </w:tc>
        <w:tc>
          <w:tcPr>
            <w:tcW w:w="4536" w:type="dxa"/>
            <w:vAlign w:val="center"/>
          </w:tcPr>
          <w:p w14:paraId="36D94028" w14:textId="77777777" w:rsidR="009625FF" w:rsidRPr="009B335A" w:rsidRDefault="00F11622" w:rsidP="0060784D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O utilizador deve estar no menu principal</w:t>
            </w:r>
          </w:p>
        </w:tc>
      </w:tr>
      <w:tr w:rsidR="009625FF" w:rsidRPr="009B335A" w14:paraId="7BCA63D5" w14:textId="77777777" w:rsidTr="001A6756">
        <w:trPr>
          <w:jc w:val="center"/>
        </w:trPr>
        <w:tc>
          <w:tcPr>
            <w:tcW w:w="2268" w:type="dxa"/>
            <w:vAlign w:val="center"/>
          </w:tcPr>
          <w:p w14:paraId="7312F7F4" w14:textId="77777777" w:rsidR="009625FF" w:rsidRPr="009B335A" w:rsidRDefault="009625FF" w:rsidP="0060784D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Pós-condição</w:t>
            </w:r>
          </w:p>
        </w:tc>
        <w:tc>
          <w:tcPr>
            <w:tcW w:w="4536" w:type="dxa"/>
            <w:vAlign w:val="center"/>
          </w:tcPr>
          <w:p w14:paraId="39BF5270" w14:textId="77777777" w:rsidR="009625FF" w:rsidRPr="009B335A" w:rsidRDefault="00F11622" w:rsidP="00F11622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Os parâmetros da partida são definidos</w:t>
            </w:r>
          </w:p>
        </w:tc>
      </w:tr>
      <w:tr w:rsidR="009625FF" w:rsidRPr="009B335A" w14:paraId="02D83DE0" w14:textId="77777777" w:rsidTr="001A6756">
        <w:trPr>
          <w:jc w:val="center"/>
        </w:trPr>
        <w:tc>
          <w:tcPr>
            <w:tcW w:w="2268" w:type="dxa"/>
            <w:vAlign w:val="center"/>
          </w:tcPr>
          <w:p w14:paraId="1E64D7B8" w14:textId="77777777" w:rsidR="009625FF" w:rsidRPr="009B335A" w:rsidRDefault="009625FF" w:rsidP="0060784D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Caminho principal</w:t>
            </w:r>
          </w:p>
        </w:tc>
        <w:tc>
          <w:tcPr>
            <w:tcW w:w="4536" w:type="dxa"/>
            <w:vAlign w:val="center"/>
          </w:tcPr>
          <w:p w14:paraId="1DB472B5" w14:textId="77777777" w:rsidR="00F11622" w:rsidRPr="009B335A" w:rsidRDefault="00F11622">
            <w:pPr>
              <w:pStyle w:val="NormalWeb"/>
              <w:numPr>
                <w:ilvl w:val="0"/>
                <w:numId w:val="11"/>
              </w:numPr>
              <w:rPr>
                <w:sz w:val="20"/>
                <w:lang w:val="pt-BR"/>
              </w:rPr>
            </w:pPr>
            <w:r w:rsidRPr="009B335A">
              <w:rPr>
                <w:sz w:val="20"/>
                <w:lang w:val="pt-BR"/>
              </w:rPr>
              <w:t>O utilizador seleciona "Iniciar Jogo"</w:t>
            </w:r>
          </w:p>
          <w:p w14:paraId="2EA13A75" w14:textId="77777777" w:rsidR="00F11622" w:rsidRPr="009B335A" w:rsidRDefault="00F11622">
            <w:pPr>
              <w:pStyle w:val="NormalWeb"/>
              <w:numPr>
                <w:ilvl w:val="0"/>
                <w:numId w:val="11"/>
              </w:numPr>
              <w:rPr>
                <w:sz w:val="20"/>
                <w:lang w:val="pt-BR"/>
              </w:rPr>
            </w:pPr>
            <w:r w:rsidRPr="009B335A">
              <w:rPr>
                <w:sz w:val="20"/>
                <w:lang w:val="pt-BR"/>
              </w:rPr>
              <w:t>O sistema solicita a escolha do modo (Jogador vs. Jogador ou Jogador vs. Computador)</w:t>
            </w:r>
          </w:p>
          <w:p w14:paraId="7A4C76E3" w14:textId="77777777" w:rsidR="00F11622" w:rsidRDefault="00F11622">
            <w:pPr>
              <w:pStyle w:val="NormalWeb"/>
              <w:numPr>
                <w:ilvl w:val="0"/>
                <w:numId w:val="11"/>
              </w:numPr>
              <w:rPr>
                <w:sz w:val="20"/>
                <w:lang w:val="pt-BR"/>
              </w:rPr>
            </w:pPr>
            <w:r w:rsidRPr="009B335A">
              <w:rPr>
                <w:sz w:val="20"/>
                <w:lang w:val="pt-BR"/>
              </w:rPr>
              <w:t xml:space="preserve">O utilizador seleciona o modo </w:t>
            </w:r>
            <w:r w:rsidR="005B29C7" w:rsidRPr="009B335A">
              <w:rPr>
                <w:sz w:val="20"/>
                <w:lang w:val="pt-BR"/>
              </w:rPr>
              <w:t>Jogador vs. Computador</w:t>
            </w:r>
          </w:p>
          <w:p w14:paraId="6279E13E" w14:textId="77777777" w:rsidR="001A6756" w:rsidRDefault="001A6756">
            <w:pPr>
              <w:numPr>
                <w:ilvl w:val="1"/>
                <w:numId w:val="11"/>
              </w:numPr>
              <w:rPr>
                <w:rFonts w:ascii="Times New Roman" w:hAnsi="Times New Roman"/>
                <w:szCs w:val="24"/>
                <w:lang w:val="pt-BR" w:eastAsia="pt-PT"/>
              </w:rPr>
            </w:pPr>
            <w:r w:rsidRPr="001A6756">
              <w:rPr>
                <w:rFonts w:ascii="Times New Roman" w:hAnsi="Times New Roman"/>
                <w:szCs w:val="24"/>
                <w:lang w:val="pt-BR" w:eastAsia="pt-PT"/>
              </w:rPr>
              <w:t>O utilizador seleciona o modo Jogador vs. Jogador</w:t>
            </w:r>
          </w:p>
          <w:p w14:paraId="78C2EE3F" w14:textId="77777777" w:rsidR="001A6756" w:rsidRPr="001A6756" w:rsidRDefault="001A6756">
            <w:pPr>
              <w:numPr>
                <w:ilvl w:val="1"/>
                <w:numId w:val="11"/>
              </w:numPr>
              <w:rPr>
                <w:rFonts w:ascii="Times New Roman" w:hAnsi="Times New Roman"/>
                <w:szCs w:val="24"/>
                <w:lang w:val="pt-BR" w:eastAsia="pt-PT"/>
              </w:rPr>
            </w:pPr>
            <w:r w:rsidRPr="001A6756">
              <w:rPr>
                <w:rFonts w:ascii="Times New Roman" w:hAnsi="Times New Roman"/>
                <w:szCs w:val="24"/>
                <w:lang w:val="pt-BR" w:eastAsia="pt-PT"/>
              </w:rPr>
              <w:t>O sistema solicita o nickname do 2º jogador</w:t>
            </w:r>
          </w:p>
          <w:p w14:paraId="693AE836" w14:textId="77777777" w:rsidR="001A6756" w:rsidRPr="001A6756" w:rsidRDefault="001A6756">
            <w:pPr>
              <w:numPr>
                <w:ilvl w:val="1"/>
                <w:numId w:val="11"/>
              </w:numPr>
              <w:rPr>
                <w:rFonts w:ascii="Times New Roman" w:hAnsi="Times New Roman"/>
                <w:szCs w:val="24"/>
                <w:lang w:val="pt-BR" w:eastAsia="pt-PT"/>
              </w:rPr>
            </w:pPr>
            <w:r w:rsidRPr="001A6756">
              <w:rPr>
                <w:rFonts w:ascii="Times New Roman" w:hAnsi="Times New Roman"/>
                <w:szCs w:val="24"/>
                <w:lang w:val="pt-BR" w:eastAsia="pt-PT"/>
              </w:rPr>
              <w:t>O sistema confirma as definições e inicia o UC 7</w:t>
            </w:r>
          </w:p>
          <w:p w14:paraId="13EB4D3E" w14:textId="77777777" w:rsidR="00F11622" w:rsidRPr="009B335A" w:rsidRDefault="00F11622">
            <w:pPr>
              <w:pStyle w:val="NormalWeb"/>
              <w:numPr>
                <w:ilvl w:val="0"/>
                <w:numId w:val="11"/>
              </w:numPr>
              <w:rPr>
                <w:sz w:val="20"/>
                <w:lang w:val="pt-BR"/>
              </w:rPr>
            </w:pPr>
            <w:r w:rsidRPr="009B335A">
              <w:rPr>
                <w:sz w:val="20"/>
                <w:lang w:val="pt-BR"/>
              </w:rPr>
              <w:t>O sistema solicita o nível de dificuldade (Fácil ou Difícil)</w:t>
            </w:r>
          </w:p>
          <w:p w14:paraId="44FEED09" w14:textId="77777777" w:rsidR="009625FF" w:rsidRPr="009B335A" w:rsidRDefault="00F11622">
            <w:pPr>
              <w:pStyle w:val="NormalWeb"/>
              <w:numPr>
                <w:ilvl w:val="0"/>
                <w:numId w:val="11"/>
              </w:numPr>
              <w:rPr>
                <w:lang w:val="pt-BR"/>
              </w:rPr>
            </w:pPr>
            <w:r w:rsidRPr="009B335A">
              <w:rPr>
                <w:sz w:val="20"/>
                <w:lang w:val="pt-BR"/>
              </w:rPr>
              <w:t xml:space="preserve">O sistema confirma as definições e inicia o UC </w:t>
            </w:r>
            <w:r w:rsidR="00C95FFA" w:rsidRPr="009B335A">
              <w:rPr>
                <w:sz w:val="20"/>
                <w:lang w:val="pt-BR"/>
              </w:rPr>
              <w:t>7</w:t>
            </w:r>
          </w:p>
        </w:tc>
      </w:tr>
    </w:tbl>
    <w:p w14:paraId="3CCA786B" w14:textId="77777777" w:rsidR="009625FF" w:rsidRPr="009B335A" w:rsidRDefault="009625FF" w:rsidP="001A6756">
      <w:pPr>
        <w:ind w:firstLine="0"/>
        <w:rPr>
          <w:lang w:val="pt-BR"/>
        </w:rPr>
      </w:pPr>
    </w:p>
    <w:p w14:paraId="3E7A63A3" w14:textId="77777777" w:rsidR="00E27592" w:rsidRPr="00B1442B" w:rsidRDefault="00E27592" w:rsidP="00B1442B">
      <w:pPr>
        <w:pStyle w:val="Legenda"/>
        <w:rPr>
          <w:b w:val="0"/>
          <w:bCs/>
          <w:lang w:val="pt-BR"/>
        </w:rPr>
      </w:pPr>
      <w:r w:rsidRPr="009B335A">
        <w:rPr>
          <w:lang w:val="pt-BR"/>
        </w:rPr>
        <w:t>UC 7</w:t>
      </w:r>
      <w:r w:rsidR="00B1442B">
        <w:rPr>
          <w:lang w:val="pt-BR"/>
        </w:rPr>
        <w:t>.</w:t>
      </w:r>
      <w:r w:rsidRPr="009B335A">
        <w:rPr>
          <w:lang w:val="pt-BR"/>
        </w:rPr>
        <w:t xml:space="preserve"> </w:t>
      </w:r>
      <w:r w:rsidRPr="00B1442B">
        <w:rPr>
          <w:b w:val="0"/>
          <w:bCs/>
          <w:lang w:val="pt-BR"/>
        </w:rPr>
        <w:t>Desenhar Tabuleiro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4536"/>
      </w:tblGrid>
      <w:tr w:rsidR="00E27592" w:rsidRPr="009B335A" w14:paraId="31124F23" w14:textId="77777777" w:rsidTr="001A6756">
        <w:trPr>
          <w:jc w:val="center"/>
        </w:trPr>
        <w:tc>
          <w:tcPr>
            <w:tcW w:w="2268" w:type="dxa"/>
            <w:vAlign w:val="center"/>
          </w:tcPr>
          <w:p w14:paraId="784D289F" w14:textId="77777777" w:rsidR="00E27592" w:rsidRPr="009B335A" w:rsidRDefault="00E27592" w:rsidP="0064553E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Descrição</w:t>
            </w:r>
          </w:p>
        </w:tc>
        <w:tc>
          <w:tcPr>
            <w:tcW w:w="4536" w:type="dxa"/>
            <w:vAlign w:val="center"/>
          </w:tcPr>
          <w:p w14:paraId="431C55BF" w14:textId="77777777" w:rsidR="00E27592" w:rsidRPr="009B335A" w:rsidRDefault="00E27592" w:rsidP="0064553E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Desenha a interface visual do jogo</w:t>
            </w:r>
          </w:p>
        </w:tc>
      </w:tr>
      <w:tr w:rsidR="00E27592" w:rsidRPr="009B335A" w14:paraId="4FB5F0B9" w14:textId="77777777" w:rsidTr="001A6756">
        <w:trPr>
          <w:jc w:val="center"/>
        </w:trPr>
        <w:tc>
          <w:tcPr>
            <w:tcW w:w="2268" w:type="dxa"/>
            <w:vAlign w:val="center"/>
          </w:tcPr>
          <w:p w14:paraId="2672C7E2" w14:textId="77777777" w:rsidR="00E27592" w:rsidRPr="009B335A" w:rsidRDefault="00E27592" w:rsidP="0064553E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Pré-condição</w:t>
            </w:r>
          </w:p>
        </w:tc>
        <w:tc>
          <w:tcPr>
            <w:tcW w:w="4536" w:type="dxa"/>
            <w:vAlign w:val="center"/>
          </w:tcPr>
          <w:p w14:paraId="1C6AFE99" w14:textId="77777777" w:rsidR="00E27592" w:rsidRPr="009B335A" w:rsidRDefault="00E27592" w:rsidP="0064553E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Existe uma partida ativa</w:t>
            </w:r>
          </w:p>
        </w:tc>
      </w:tr>
      <w:tr w:rsidR="00E27592" w:rsidRPr="009B335A" w14:paraId="500FE10D" w14:textId="77777777" w:rsidTr="001A6756">
        <w:trPr>
          <w:jc w:val="center"/>
        </w:trPr>
        <w:tc>
          <w:tcPr>
            <w:tcW w:w="2268" w:type="dxa"/>
            <w:vAlign w:val="center"/>
          </w:tcPr>
          <w:p w14:paraId="11E0CB71" w14:textId="77777777" w:rsidR="00E27592" w:rsidRPr="009B335A" w:rsidRDefault="00E27592" w:rsidP="0064553E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Pós-condição</w:t>
            </w:r>
          </w:p>
        </w:tc>
        <w:tc>
          <w:tcPr>
            <w:tcW w:w="4536" w:type="dxa"/>
            <w:vAlign w:val="center"/>
          </w:tcPr>
          <w:p w14:paraId="77E9668B" w14:textId="77777777" w:rsidR="00E27592" w:rsidRPr="009B335A" w:rsidRDefault="00E27592" w:rsidP="0064553E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O tabuleiro é impresso para o utilizador</w:t>
            </w:r>
          </w:p>
        </w:tc>
      </w:tr>
      <w:tr w:rsidR="00E27592" w:rsidRPr="009B335A" w14:paraId="7D0D6025" w14:textId="77777777" w:rsidTr="001A6756">
        <w:trPr>
          <w:jc w:val="center"/>
        </w:trPr>
        <w:tc>
          <w:tcPr>
            <w:tcW w:w="2268" w:type="dxa"/>
            <w:vAlign w:val="center"/>
          </w:tcPr>
          <w:p w14:paraId="0C39819F" w14:textId="77777777" w:rsidR="00E27592" w:rsidRPr="009B335A" w:rsidRDefault="00E27592" w:rsidP="0064553E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Caminho principal</w:t>
            </w:r>
          </w:p>
        </w:tc>
        <w:tc>
          <w:tcPr>
            <w:tcW w:w="4536" w:type="dxa"/>
            <w:vAlign w:val="center"/>
          </w:tcPr>
          <w:p w14:paraId="152E78B2" w14:textId="77777777" w:rsidR="00E27592" w:rsidRPr="009B335A" w:rsidRDefault="00E27592">
            <w:pPr>
              <w:pStyle w:val="NormalWeb"/>
              <w:numPr>
                <w:ilvl w:val="0"/>
                <w:numId w:val="4"/>
              </w:numPr>
              <w:rPr>
                <w:sz w:val="20"/>
                <w:szCs w:val="20"/>
                <w:lang w:val="pt-BR"/>
              </w:rPr>
            </w:pPr>
            <w:r w:rsidRPr="009B335A">
              <w:rPr>
                <w:sz w:val="20"/>
                <w:szCs w:val="20"/>
                <w:lang w:val="pt-BR"/>
              </w:rPr>
              <w:t>O sistema limpa o terminal</w:t>
            </w:r>
          </w:p>
          <w:p w14:paraId="32D90687" w14:textId="77777777" w:rsidR="00E27592" w:rsidRPr="009B335A" w:rsidRDefault="00E27592">
            <w:pPr>
              <w:pStyle w:val="NormalWeb"/>
              <w:numPr>
                <w:ilvl w:val="0"/>
                <w:numId w:val="4"/>
              </w:numPr>
              <w:rPr>
                <w:sz w:val="20"/>
                <w:szCs w:val="20"/>
                <w:lang w:val="pt-BR"/>
              </w:rPr>
            </w:pPr>
            <w:r w:rsidRPr="009B335A">
              <w:rPr>
                <w:sz w:val="20"/>
                <w:szCs w:val="20"/>
                <w:lang w:val="pt-BR"/>
              </w:rPr>
              <w:t>O sistema imprime as letras A-J</w:t>
            </w:r>
          </w:p>
          <w:p w14:paraId="4ADC35EB" w14:textId="77777777" w:rsidR="00E27592" w:rsidRPr="009B335A" w:rsidRDefault="00E27592">
            <w:pPr>
              <w:pStyle w:val="NormalWeb"/>
              <w:numPr>
                <w:ilvl w:val="0"/>
                <w:numId w:val="4"/>
              </w:numPr>
              <w:rPr>
                <w:lang w:val="pt-BR"/>
              </w:rPr>
            </w:pPr>
            <w:r w:rsidRPr="009B335A">
              <w:rPr>
                <w:sz w:val="20"/>
                <w:szCs w:val="20"/>
                <w:lang w:val="pt-BR"/>
              </w:rPr>
              <w:t xml:space="preserve">O sistema percorre a </w:t>
            </w:r>
            <w:r w:rsidR="005B29C7" w:rsidRPr="009B335A">
              <w:rPr>
                <w:sz w:val="20"/>
                <w:szCs w:val="20"/>
                <w:lang w:val="pt-BR"/>
              </w:rPr>
              <w:t>matriz do tabuleiro e imprime o caráter</w:t>
            </w:r>
            <w:r w:rsidRPr="009B335A">
              <w:rPr>
                <w:sz w:val="20"/>
                <w:szCs w:val="20"/>
                <w:lang w:val="pt-BR"/>
              </w:rPr>
              <w:t xml:space="preserve"> </w:t>
            </w:r>
            <w:r w:rsidRPr="009B335A">
              <w:rPr>
                <w:rStyle w:val="CdigoHTML"/>
                <w:rFonts w:ascii="Times New Roman" w:hAnsi="Times New Roman" w:cs="Times New Roman"/>
                <w:lang w:val="pt-BR"/>
              </w:rPr>
              <w:t>~ para água</w:t>
            </w:r>
          </w:p>
        </w:tc>
      </w:tr>
    </w:tbl>
    <w:p w14:paraId="052E5B3D" w14:textId="77777777" w:rsidR="00E27592" w:rsidRPr="009B335A" w:rsidRDefault="00E27592" w:rsidP="009625FF">
      <w:pPr>
        <w:rPr>
          <w:lang w:val="pt-BR"/>
        </w:rPr>
      </w:pPr>
    </w:p>
    <w:p w14:paraId="5E6EE6EF" w14:textId="77777777" w:rsidR="009625FF" w:rsidRPr="00B1442B" w:rsidRDefault="00D87E5D" w:rsidP="00B1442B">
      <w:pPr>
        <w:pStyle w:val="Legenda"/>
        <w:rPr>
          <w:b w:val="0"/>
          <w:bCs/>
          <w:lang w:val="pt-BR"/>
        </w:rPr>
      </w:pPr>
      <w:r w:rsidRPr="009B335A">
        <w:rPr>
          <w:lang w:val="pt-BR"/>
        </w:rPr>
        <w:br w:type="page"/>
      </w:r>
      <w:r w:rsidR="00E27592" w:rsidRPr="009B335A">
        <w:rPr>
          <w:lang w:val="pt-BR"/>
        </w:rPr>
        <w:lastRenderedPageBreak/>
        <w:t>UC 8</w:t>
      </w:r>
      <w:r w:rsidR="00B1442B">
        <w:rPr>
          <w:lang w:val="pt-BR"/>
        </w:rPr>
        <w:t>.</w:t>
      </w:r>
      <w:r w:rsidR="00F11622" w:rsidRPr="009B335A">
        <w:rPr>
          <w:lang w:val="pt-BR"/>
        </w:rPr>
        <w:t xml:space="preserve"> </w:t>
      </w:r>
      <w:r w:rsidR="009625FF" w:rsidRPr="00B1442B">
        <w:rPr>
          <w:b w:val="0"/>
          <w:bCs/>
          <w:lang w:val="pt-BR"/>
        </w:rPr>
        <w:t>Posicionar Navios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4536"/>
      </w:tblGrid>
      <w:tr w:rsidR="009625FF" w:rsidRPr="009B335A" w14:paraId="1C115599" w14:textId="77777777" w:rsidTr="001A6756">
        <w:trPr>
          <w:jc w:val="center"/>
        </w:trPr>
        <w:tc>
          <w:tcPr>
            <w:tcW w:w="2268" w:type="dxa"/>
            <w:vAlign w:val="center"/>
          </w:tcPr>
          <w:p w14:paraId="5F9E4C5E" w14:textId="77777777" w:rsidR="009625FF" w:rsidRPr="009B335A" w:rsidRDefault="009625FF" w:rsidP="0060784D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Descrição</w:t>
            </w:r>
          </w:p>
        </w:tc>
        <w:tc>
          <w:tcPr>
            <w:tcW w:w="4536" w:type="dxa"/>
            <w:vAlign w:val="center"/>
          </w:tcPr>
          <w:p w14:paraId="56E4A16A" w14:textId="77777777" w:rsidR="009625FF" w:rsidRPr="009B335A" w:rsidRDefault="00F11622" w:rsidP="00D30D90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 xml:space="preserve">Permite ao </w:t>
            </w:r>
            <w:r w:rsidR="00D30D90" w:rsidRPr="009B335A">
              <w:rPr>
                <w:lang w:val="pt-BR"/>
              </w:rPr>
              <w:t>utilizador</w:t>
            </w:r>
            <w:r w:rsidRPr="009B335A">
              <w:rPr>
                <w:lang w:val="pt-BR"/>
              </w:rPr>
              <w:t xml:space="preserve"> colocar cada navio da sua frota no tabuleiro</w:t>
            </w:r>
          </w:p>
        </w:tc>
      </w:tr>
      <w:tr w:rsidR="009625FF" w:rsidRPr="009B335A" w14:paraId="230DFEC9" w14:textId="77777777" w:rsidTr="001A6756">
        <w:trPr>
          <w:jc w:val="center"/>
        </w:trPr>
        <w:tc>
          <w:tcPr>
            <w:tcW w:w="2268" w:type="dxa"/>
            <w:vAlign w:val="center"/>
          </w:tcPr>
          <w:p w14:paraId="600D8C3F" w14:textId="77777777" w:rsidR="009625FF" w:rsidRPr="009B335A" w:rsidRDefault="009625FF" w:rsidP="0060784D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Pré-condição</w:t>
            </w:r>
          </w:p>
        </w:tc>
        <w:tc>
          <w:tcPr>
            <w:tcW w:w="4536" w:type="dxa"/>
            <w:vAlign w:val="center"/>
          </w:tcPr>
          <w:p w14:paraId="02CA3989" w14:textId="77777777" w:rsidR="009625FF" w:rsidRPr="009B335A" w:rsidRDefault="00C95FFA" w:rsidP="00D30D90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O UC 7</w:t>
            </w:r>
            <w:r w:rsidR="00D30D90" w:rsidRPr="009B335A">
              <w:rPr>
                <w:lang w:val="pt-BR"/>
              </w:rPr>
              <w:t xml:space="preserve"> está terminado</w:t>
            </w:r>
          </w:p>
        </w:tc>
      </w:tr>
      <w:tr w:rsidR="009625FF" w:rsidRPr="009B335A" w14:paraId="6458649D" w14:textId="77777777" w:rsidTr="001A6756">
        <w:trPr>
          <w:jc w:val="center"/>
        </w:trPr>
        <w:tc>
          <w:tcPr>
            <w:tcW w:w="2268" w:type="dxa"/>
            <w:vAlign w:val="center"/>
          </w:tcPr>
          <w:p w14:paraId="6AF41978" w14:textId="77777777" w:rsidR="009625FF" w:rsidRPr="009B335A" w:rsidRDefault="009625FF" w:rsidP="0060784D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Pós-condição</w:t>
            </w:r>
          </w:p>
        </w:tc>
        <w:tc>
          <w:tcPr>
            <w:tcW w:w="4536" w:type="dxa"/>
            <w:vAlign w:val="center"/>
          </w:tcPr>
          <w:p w14:paraId="31820722" w14:textId="77777777" w:rsidR="009625FF" w:rsidRPr="009B335A" w:rsidRDefault="00D30D90" w:rsidP="00D30D90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Todos os navios estão posicionados no tabuleiro</w:t>
            </w:r>
          </w:p>
        </w:tc>
      </w:tr>
      <w:tr w:rsidR="009625FF" w:rsidRPr="009B335A" w14:paraId="3353CBA9" w14:textId="77777777" w:rsidTr="001A6756">
        <w:trPr>
          <w:jc w:val="center"/>
        </w:trPr>
        <w:tc>
          <w:tcPr>
            <w:tcW w:w="2268" w:type="dxa"/>
            <w:vAlign w:val="center"/>
          </w:tcPr>
          <w:p w14:paraId="2E18BCE5" w14:textId="77777777" w:rsidR="009625FF" w:rsidRPr="009B335A" w:rsidRDefault="009625FF" w:rsidP="0060784D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Caminho principal</w:t>
            </w:r>
          </w:p>
        </w:tc>
        <w:tc>
          <w:tcPr>
            <w:tcW w:w="4536" w:type="dxa"/>
            <w:vAlign w:val="center"/>
          </w:tcPr>
          <w:p w14:paraId="06135936" w14:textId="77777777" w:rsidR="00D30D90" w:rsidRPr="009B335A" w:rsidRDefault="00D30D90">
            <w:pPr>
              <w:pStyle w:val="NormalWeb"/>
              <w:numPr>
                <w:ilvl w:val="0"/>
                <w:numId w:val="12"/>
              </w:numPr>
              <w:rPr>
                <w:sz w:val="20"/>
                <w:lang w:val="pt-BR"/>
              </w:rPr>
            </w:pPr>
            <w:r w:rsidRPr="009B335A">
              <w:rPr>
                <w:sz w:val="20"/>
                <w:lang w:val="pt-BR"/>
              </w:rPr>
              <w:t>O sistema imprime a lista de navios a posicionar e o tabuleiro</w:t>
            </w:r>
          </w:p>
          <w:p w14:paraId="2F52330D" w14:textId="77777777" w:rsidR="00D30D90" w:rsidRPr="009B335A" w:rsidRDefault="00D30D90">
            <w:pPr>
              <w:pStyle w:val="NormalWeb"/>
              <w:numPr>
                <w:ilvl w:val="0"/>
                <w:numId w:val="12"/>
              </w:numPr>
              <w:rPr>
                <w:sz w:val="20"/>
                <w:lang w:val="pt-BR"/>
              </w:rPr>
            </w:pPr>
            <w:r w:rsidRPr="009B335A">
              <w:rPr>
                <w:sz w:val="20"/>
                <w:lang w:val="pt-BR"/>
              </w:rPr>
              <w:t>O utilizador seleciona o navio que quer posicionar</w:t>
            </w:r>
          </w:p>
          <w:p w14:paraId="7F7D49AB" w14:textId="77777777" w:rsidR="00D30D90" w:rsidRPr="009B335A" w:rsidRDefault="00D30D90">
            <w:pPr>
              <w:pStyle w:val="NormalWeb"/>
              <w:numPr>
                <w:ilvl w:val="0"/>
                <w:numId w:val="12"/>
              </w:numPr>
              <w:rPr>
                <w:sz w:val="20"/>
                <w:lang w:val="pt-BR"/>
              </w:rPr>
            </w:pPr>
            <w:r w:rsidRPr="009B335A">
              <w:rPr>
                <w:sz w:val="20"/>
                <w:lang w:val="pt-BR"/>
              </w:rPr>
              <w:t xml:space="preserve">O utilizador indica a coordenada (ex: A1) e a </w:t>
            </w:r>
            <w:r w:rsidRPr="009B335A">
              <w:rPr>
                <w:sz w:val="20"/>
                <w:szCs w:val="20"/>
                <w:lang w:val="pt-BR"/>
              </w:rPr>
              <w:t>orientação</w:t>
            </w:r>
            <w:r w:rsidR="009B335A" w:rsidRPr="009B335A">
              <w:rPr>
                <w:sz w:val="20"/>
                <w:lang w:val="pt-BR"/>
              </w:rPr>
              <w:t xml:space="preserve"> </w:t>
            </w:r>
            <w:r w:rsidRPr="009B335A">
              <w:rPr>
                <w:sz w:val="20"/>
                <w:lang w:val="pt-BR"/>
              </w:rPr>
              <w:t>(Horizontal ou Vertical)</w:t>
            </w:r>
          </w:p>
          <w:p w14:paraId="04801E0F" w14:textId="77777777" w:rsidR="00D30D90" w:rsidRDefault="00D30D90">
            <w:pPr>
              <w:pStyle w:val="NormalWeb"/>
              <w:numPr>
                <w:ilvl w:val="0"/>
                <w:numId w:val="12"/>
              </w:numPr>
              <w:rPr>
                <w:sz w:val="20"/>
                <w:lang w:val="pt-BR"/>
              </w:rPr>
            </w:pPr>
            <w:r w:rsidRPr="009B335A">
              <w:rPr>
                <w:sz w:val="20"/>
                <w:lang w:val="pt-BR"/>
              </w:rPr>
              <w:t>O sistema valida a posição (</w:t>
            </w:r>
            <w:r w:rsidR="00E27592" w:rsidRPr="009B335A">
              <w:rPr>
                <w:sz w:val="20"/>
                <w:lang w:val="pt-BR"/>
              </w:rPr>
              <w:t>UC 10</w:t>
            </w:r>
            <w:r w:rsidRPr="009B335A">
              <w:rPr>
                <w:sz w:val="20"/>
                <w:lang w:val="pt-BR"/>
              </w:rPr>
              <w:t>)</w:t>
            </w:r>
          </w:p>
          <w:p w14:paraId="420DDF85" w14:textId="77777777" w:rsidR="001A6756" w:rsidRPr="001A6756" w:rsidRDefault="001A6756">
            <w:pPr>
              <w:numPr>
                <w:ilvl w:val="1"/>
                <w:numId w:val="12"/>
              </w:numPr>
              <w:rPr>
                <w:rFonts w:ascii="Times New Roman" w:hAnsi="Times New Roman"/>
                <w:szCs w:val="24"/>
                <w:lang w:val="pt-BR" w:eastAsia="pt-PT"/>
              </w:rPr>
            </w:pPr>
            <w:r w:rsidRPr="001A6756">
              <w:rPr>
                <w:rFonts w:ascii="Times New Roman" w:hAnsi="Times New Roman"/>
                <w:szCs w:val="24"/>
                <w:lang w:val="pt-BR" w:eastAsia="pt-PT"/>
              </w:rPr>
              <w:t>O sistema informa que o navio ultrapassa os limites do tabuleiro ou sobrepõe outro navio e solicita novos dados</w:t>
            </w:r>
          </w:p>
          <w:p w14:paraId="2944C264" w14:textId="77777777" w:rsidR="00D30D90" w:rsidRDefault="00D30D90">
            <w:pPr>
              <w:pStyle w:val="NormalWeb"/>
              <w:numPr>
                <w:ilvl w:val="0"/>
                <w:numId w:val="12"/>
              </w:numPr>
              <w:rPr>
                <w:sz w:val="20"/>
                <w:lang w:val="pt-BR"/>
              </w:rPr>
            </w:pPr>
            <w:r w:rsidRPr="009B335A">
              <w:rPr>
                <w:sz w:val="20"/>
                <w:lang w:val="pt-BR"/>
              </w:rPr>
              <w:t xml:space="preserve">O sistema atualiza o </w:t>
            </w:r>
            <w:r w:rsidR="007724FF" w:rsidRPr="009B335A">
              <w:rPr>
                <w:sz w:val="20"/>
                <w:lang w:val="pt-BR"/>
              </w:rPr>
              <w:t>tabuleiro</w:t>
            </w:r>
            <w:r w:rsidRPr="009B335A">
              <w:rPr>
                <w:sz w:val="20"/>
                <w:lang w:val="pt-BR"/>
              </w:rPr>
              <w:t xml:space="preserve"> do utilizador</w:t>
            </w:r>
          </w:p>
          <w:p w14:paraId="4DE23E55" w14:textId="77777777" w:rsidR="009625FF" w:rsidRDefault="001A6756">
            <w:pPr>
              <w:pStyle w:val="NormalWeb"/>
              <w:numPr>
                <w:ilvl w:val="0"/>
                <w:numId w:val="12"/>
              </w:num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 xml:space="preserve">O </w:t>
            </w:r>
            <w:r w:rsidRPr="001A6756">
              <w:rPr>
                <w:sz w:val="20"/>
                <w:lang w:val="pt-BR"/>
              </w:rPr>
              <w:t>sistema repete o processo até acabar a frota</w:t>
            </w:r>
          </w:p>
          <w:p w14:paraId="7B7E3212" w14:textId="77777777" w:rsidR="001A6756" w:rsidRPr="001A6756" w:rsidRDefault="001A6756">
            <w:pPr>
              <w:pStyle w:val="NormalWeb"/>
              <w:numPr>
                <w:ilvl w:val="1"/>
                <w:numId w:val="12"/>
              </w:numPr>
              <w:rPr>
                <w:sz w:val="20"/>
                <w:lang w:val="pt-BR"/>
              </w:rPr>
            </w:pPr>
            <w:r w:rsidRPr="001A6756">
              <w:rPr>
                <w:sz w:val="20"/>
                <w:lang w:val="pt-BR"/>
              </w:rPr>
              <w:t>Caso o utilizador esteja no modo Jogador vs. Jogador o sistema imprime um novo tabuleiro (UC 7) para o jogador 2 e repete o mesmo processo</w:t>
            </w:r>
          </w:p>
        </w:tc>
      </w:tr>
    </w:tbl>
    <w:p w14:paraId="30B8D442" w14:textId="77777777" w:rsidR="001A6756" w:rsidRDefault="001A6756" w:rsidP="00B1442B">
      <w:pPr>
        <w:pStyle w:val="Legenda"/>
        <w:rPr>
          <w:lang w:val="pt-BR"/>
        </w:rPr>
      </w:pPr>
    </w:p>
    <w:p w14:paraId="3DB3B4DA" w14:textId="77777777" w:rsidR="00E27592" w:rsidRPr="009B335A" w:rsidRDefault="00E27592" w:rsidP="00B1442B">
      <w:pPr>
        <w:pStyle w:val="Legenda"/>
        <w:rPr>
          <w:lang w:val="pt-BR"/>
        </w:rPr>
      </w:pPr>
      <w:r w:rsidRPr="009B335A">
        <w:rPr>
          <w:lang w:val="pt-BR"/>
        </w:rPr>
        <w:t>UC 9</w:t>
      </w:r>
      <w:r w:rsidR="00B1442B">
        <w:rPr>
          <w:lang w:val="pt-BR"/>
        </w:rPr>
        <w:t>.</w:t>
      </w:r>
      <w:r w:rsidRPr="009B335A">
        <w:rPr>
          <w:lang w:val="pt-BR"/>
        </w:rPr>
        <w:t xml:space="preserve"> </w:t>
      </w:r>
      <w:r w:rsidRPr="00B1442B">
        <w:rPr>
          <w:b w:val="0"/>
          <w:bCs/>
          <w:lang w:val="pt-BR"/>
        </w:rPr>
        <w:t>Posicionamento Automático de Navios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4536"/>
      </w:tblGrid>
      <w:tr w:rsidR="00E27592" w:rsidRPr="009B335A" w14:paraId="4ACC199A" w14:textId="77777777" w:rsidTr="001A6756">
        <w:trPr>
          <w:jc w:val="center"/>
        </w:trPr>
        <w:tc>
          <w:tcPr>
            <w:tcW w:w="2268" w:type="dxa"/>
            <w:vAlign w:val="center"/>
          </w:tcPr>
          <w:p w14:paraId="322DF6F9" w14:textId="77777777" w:rsidR="00E27592" w:rsidRPr="009B335A" w:rsidRDefault="00E27592" w:rsidP="0064553E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Descrição</w:t>
            </w:r>
          </w:p>
        </w:tc>
        <w:tc>
          <w:tcPr>
            <w:tcW w:w="4536" w:type="dxa"/>
            <w:vAlign w:val="center"/>
          </w:tcPr>
          <w:p w14:paraId="286877E3" w14:textId="77777777" w:rsidR="00E27592" w:rsidRPr="009B335A" w:rsidRDefault="00E27592" w:rsidP="0064553E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O sistema coloca os navios de forma aleatória para o utilizador</w:t>
            </w:r>
          </w:p>
        </w:tc>
      </w:tr>
      <w:tr w:rsidR="00E27592" w:rsidRPr="009B335A" w14:paraId="5069EAEF" w14:textId="77777777" w:rsidTr="001A6756">
        <w:trPr>
          <w:jc w:val="center"/>
        </w:trPr>
        <w:tc>
          <w:tcPr>
            <w:tcW w:w="2268" w:type="dxa"/>
            <w:vAlign w:val="center"/>
          </w:tcPr>
          <w:p w14:paraId="12FF167E" w14:textId="77777777" w:rsidR="00E27592" w:rsidRPr="009B335A" w:rsidRDefault="00E27592" w:rsidP="0064553E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Pré-condição</w:t>
            </w:r>
          </w:p>
        </w:tc>
        <w:tc>
          <w:tcPr>
            <w:tcW w:w="4536" w:type="dxa"/>
            <w:vAlign w:val="center"/>
          </w:tcPr>
          <w:p w14:paraId="5F0EA8AD" w14:textId="77777777" w:rsidR="00E27592" w:rsidRPr="009B335A" w:rsidRDefault="00E27592" w:rsidP="0064553E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O modo de jogo já foi selecionado</w:t>
            </w:r>
          </w:p>
        </w:tc>
      </w:tr>
      <w:tr w:rsidR="00E27592" w:rsidRPr="009B335A" w14:paraId="0829E17C" w14:textId="77777777" w:rsidTr="001A6756">
        <w:trPr>
          <w:jc w:val="center"/>
        </w:trPr>
        <w:tc>
          <w:tcPr>
            <w:tcW w:w="2268" w:type="dxa"/>
            <w:vAlign w:val="center"/>
          </w:tcPr>
          <w:p w14:paraId="0A66B6DB" w14:textId="77777777" w:rsidR="00E27592" w:rsidRPr="009B335A" w:rsidRDefault="00E27592" w:rsidP="0064553E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Pós-condição</w:t>
            </w:r>
          </w:p>
        </w:tc>
        <w:tc>
          <w:tcPr>
            <w:tcW w:w="4536" w:type="dxa"/>
            <w:vAlign w:val="center"/>
          </w:tcPr>
          <w:p w14:paraId="2181B5D8" w14:textId="77777777" w:rsidR="00E27592" w:rsidRPr="009B335A" w:rsidRDefault="00E27592" w:rsidP="0064553E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Todos os navios do utilizador ficam posicionados no tabuleiro</w:t>
            </w:r>
          </w:p>
        </w:tc>
      </w:tr>
      <w:tr w:rsidR="00E27592" w:rsidRPr="009B335A" w14:paraId="0A583458" w14:textId="77777777" w:rsidTr="001A6756">
        <w:trPr>
          <w:jc w:val="center"/>
        </w:trPr>
        <w:tc>
          <w:tcPr>
            <w:tcW w:w="2268" w:type="dxa"/>
            <w:vAlign w:val="center"/>
          </w:tcPr>
          <w:p w14:paraId="49BC067F" w14:textId="77777777" w:rsidR="00E27592" w:rsidRPr="009B335A" w:rsidRDefault="00E27592" w:rsidP="0064553E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Caminho principal</w:t>
            </w:r>
          </w:p>
        </w:tc>
        <w:tc>
          <w:tcPr>
            <w:tcW w:w="4536" w:type="dxa"/>
            <w:vAlign w:val="center"/>
          </w:tcPr>
          <w:p w14:paraId="4D5215AB" w14:textId="77777777" w:rsidR="00E27592" w:rsidRPr="009B335A" w:rsidRDefault="00E27592">
            <w:pPr>
              <w:pStyle w:val="NormalWeb"/>
              <w:numPr>
                <w:ilvl w:val="0"/>
                <w:numId w:val="5"/>
              </w:numPr>
              <w:rPr>
                <w:sz w:val="20"/>
                <w:lang w:val="pt-BR"/>
              </w:rPr>
            </w:pPr>
            <w:r w:rsidRPr="009B335A">
              <w:rPr>
                <w:sz w:val="20"/>
                <w:lang w:val="pt-BR"/>
              </w:rPr>
              <w:t>O utilizador seleciona a opção "Posicionamento Automático"</w:t>
            </w:r>
          </w:p>
          <w:p w14:paraId="611631A9" w14:textId="77777777" w:rsidR="00E27592" w:rsidRPr="009B335A" w:rsidRDefault="00E27592">
            <w:pPr>
              <w:pStyle w:val="NormalWeb"/>
              <w:numPr>
                <w:ilvl w:val="0"/>
                <w:numId w:val="5"/>
              </w:numPr>
              <w:rPr>
                <w:sz w:val="20"/>
                <w:lang w:val="pt-BR"/>
              </w:rPr>
            </w:pPr>
            <w:r w:rsidRPr="009B335A">
              <w:rPr>
                <w:sz w:val="20"/>
                <w:lang w:val="pt-BR"/>
              </w:rPr>
              <w:t>O sistema gera coordenadas e orientações aleatórias para um dos navios da lista</w:t>
            </w:r>
          </w:p>
          <w:p w14:paraId="2B7C19DB" w14:textId="77777777" w:rsidR="001A6756" w:rsidRPr="001A6756" w:rsidRDefault="00E27592">
            <w:pPr>
              <w:pStyle w:val="NormalWeb"/>
              <w:numPr>
                <w:ilvl w:val="0"/>
                <w:numId w:val="5"/>
              </w:numPr>
              <w:rPr>
                <w:sz w:val="20"/>
                <w:lang w:val="pt-BR"/>
              </w:rPr>
            </w:pPr>
            <w:r w:rsidRPr="009B335A">
              <w:rPr>
                <w:sz w:val="20"/>
                <w:lang w:val="pt-BR"/>
              </w:rPr>
              <w:t xml:space="preserve">O sistema valida a posição (usando as regras do </w:t>
            </w:r>
            <w:r w:rsidRPr="009B335A">
              <w:rPr>
                <w:bCs/>
                <w:sz w:val="20"/>
                <w:lang w:val="pt-BR"/>
              </w:rPr>
              <w:t>UC 10</w:t>
            </w:r>
            <w:r w:rsidRPr="009B335A">
              <w:rPr>
                <w:sz w:val="20"/>
                <w:lang w:val="pt-BR"/>
              </w:rPr>
              <w:t>)</w:t>
            </w:r>
          </w:p>
          <w:p w14:paraId="52F8AAE4" w14:textId="77777777" w:rsidR="00E27592" w:rsidRDefault="00E27592">
            <w:pPr>
              <w:pStyle w:val="NormalWeb"/>
              <w:numPr>
                <w:ilvl w:val="0"/>
                <w:numId w:val="5"/>
              </w:numPr>
              <w:rPr>
                <w:sz w:val="20"/>
                <w:lang w:val="pt-BR"/>
              </w:rPr>
            </w:pPr>
            <w:r w:rsidRPr="009B335A">
              <w:rPr>
                <w:sz w:val="20"/>
                <w:lang w:val="pt-BR"/>
              </w:rPr>
              <w:t>O siste</w:t>
            </w:r>
            <w:r w:rsidR="005B29C7" w:rsidRPr="009B335A">
              <w:rPr>
                <w:sz w:val="20"/>
                <w:lang w:val="pt-BR"/>
              </w:rPr>
              <w:t>ma repete o mesmo processo</w:t>
            </w:r>
            <w:r w:rsidRPr="009B335A">
              <w:rPr>
                <w:sz w:val="20"/>
                <w:lang w:val="pt-BR"/>
              </w:rPr>
              <w:t xml:space="preserve"> até que </w:t>
            </w:r>
            <w:r w:rsidRPr="009B335A">
              <w:rPr>
                <w:sz w:val="20"/>
                <w:lang w:val="pt-BR"/>
              </w:rPr>
              <w:lastRenderedPageBreak/>
              <w:t>todos os navios estejam posicionados</w:t>
            </w:r>
          </w:p>
          <w:p w14:paraId="28C0DFD8" w14:textId="77777777" w:rsidR="00E27592" w:rsidRPr="00B1442B" w:rsidRDefault="00B1442B">
            <w:pPr>
              <w:pStyle w:val="NormalWeb"/>
              <w:numPr>
                <w:ilvl w:val="0"/>
                <w:numId w:val="5"/>
              </w:numPr>
              <w:rPr>
                <w:sz w:val="20"/>
                <w:lang w:val="pt-BR"/>
              </w:rPr>
            </w:pPr>
            <w:r w:rsidRPr="00B1442B">
              <w:rPr>
                <w:sz w:val="20"/>
                <w:lang w:val="pt-BR"/>
              </w:rPr>
              <w:t>O sistema imprime o tabuleiro finalizado ao utilizador</w:t>
            </w:r>
          </w:p>
        </w:tc>
      </w:tr>
    </w:tbl>
    <w:p w14:paraId="74DCC365" w14:textId="77777777" w:rsidR="00E27592" w:rsidRPr="009B335A" w:rsidRDefault="00E27592" w:rsidP="005B29C7">
      <w:pPr>
        <w:ind w:firstLine="0"/>
        <w:rPr>
          <w:lang w:val="pt-BR"/>
        </w:rPr>
      </w:pPr>
    </w:p>
    <w:p w14:paraId="5440F912" w14:textId="77777777" w:rsidR="00B35AFB" w:rsidRPr="009B335A" w:rsidRDefault="00E27592" w:rsidP="00B1442B">
      <w:pPr>
        <w:pStyle w:val="Legenda"/>
        <w:rPr>
          <w:lang w:val="pt-BR"/>
        </w:rPr>
      </w:pPr>
      <w:r w:rsidRPr="009B335A">
        <w:rPr>
          <w:lang w:val="pt-BR"/>
        </w:rPr>
        <w:t>UC 10</w:t>
      </w:r>
      <w:r w:rsidR="00B1442B">
        <w:rPr>
          <w:lang w:val="pt-BR"/>
        </w:rPr>
        <w:t xml:space="preserve">. </w:t>
      </w:r>
      <w:r w:rsidR="00B35AFB" w:rsidRPr="00B1442B">
        <w:rPr>
          <w:b w:val="0"/>
          <w:bCs/>
          <w:lang w:val="pt-BR"/>
        </w:rPr>
        <w:t>Validar Posicionamento de Navio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4536"/>
      </w:tblGrid>
      <w:tr w:rsidR="00B35AFB" w:rsidRPr="009B335A" w14:paraId="4E2492D8" w14:textId="77777777" w:rsidTr="001A6756">
        <w:tc>
          <w:tcPr>
            <w:tcW w:w="2268" w:type="dxa"/>
            <w:vAlign w:val="center"/>
          </w:tcPr>
          <w:p w14:paraId="5B9FF949" w14:textId="77777777" w:rsidR="00B35AFB" w:rsidRPr="009B335A" w:rsidRDefault="00B35AFB" w:rsidP="0064553E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Descrição</w:t>
            </w:r>
          </w:p>
        </w:tc>
        <w:tc>
          <w:tcPr>
            <w:tcW w:w="4536" w:type="dxa"/>
            <w:vAlign w:val="center"/>
          </w:tcPr>
          <w:p w14:paraId="232B45E1" w14:textId="77777777" w:rsidR="00B35AFB" w:rsidRPr="009B335A" w:rsidRDefault="00B35AFB" w:rsidP="0064553E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Verifica se um navio pode ser colocado numa determinada posição</w:t>
            </w:r>
          </w:p>
        </w:tc>
      </w:tr>
      <w:tr w:rsidR="00B35AFB" w:rsidRPr="009B335A" w14:paraId="374A3DFC" w14:textId="77777777" w:rsidTr="001A6756">
        <w:tc>
          <w:tcPr>
            <w:tcW w:w="2268" w:type="dxa"/>
            <w:vAlign w:val="center"/>
          </w:tcPr>
          <w:p w14:paraId="6C223498" w14:textId="77777777" w:rsidR="00B35AFB" w:rsidRPr="009B335A" w:rsidRDefault="00B35AFB" w:rsidP="0064553E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Pré-condição</w:t>
            </w:r>
          </w:p>
        </w:tc>
        <w:tc>
          <w:tcPr>
            <w:tcW w:w="4536" w:type="dxa"/>
            <w:vAlign w:val="center"/>
          </w:tcPr>
          <w:p w14:paraId="77489A09" w14:textId="77777777" w:rsidR="00B35AFB" w:rsidRPr="009B335A" w:rsidRDefault="00B35AFB" w:rsidP="0064553E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Coordenada, orientação e tipo de navio fornecidos</w:t>
            </w:r>
          </w:p>
        </w:tc>
      </w:tr>
      <w:tr w:rsidR="00B35AFB" w:rsidRPr="009B335A" w14:paraId="72F0425A" w14:textId="77777777" w:rsidTr="001A6756">
        <w:tc>
          <w:tcPr>
            <w:tcW w:w="2268" w:type="dxa"/>
            <w:vAlign w:val="center"/>
          </w:tcPr>
          <w:p w14:paraId="3638C9FC" w14:textId="77777777" w:rsidR="00B35AFB" w:rsidRPr="009B335A" w:rsidRDefault="00B35AFB" w:rsidP="0064553E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Pós-condição</w:t>
            </w:r>
          </w:p>
        </w:tc>
        <w:tc>
          <w:tcPr>
            <w:tcW w:w="4536" w:type="dxa"/>
            <w:vAlign w:val="center"/>
          </w:tcPr>
          <w:p w14:paraId="3BA98F6E" w14:textId="77777777" w:rsidR="00B35AFB" w:rsidRPr="009B335A" w:rsidRDefault="00B35AFB" w:rsidP="0064553E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O sistema retorna Válido ou Inválido</w:t>
            </w:r>
          </w:p>
        </w:tc>
      </w:tr>
      <w:tr w:rsidR="00B35AFB" w:rsidRPr="009B335A" w14:paraId="67A832AE" w14:textId="77777777" w:rsidTr="001A6756">
        <w:tc>
          <w:tcPr>
            <w:tcW w:w="2268" w:type="dxa"/>
            <w:vAlign w:val="center"/>
          </w:tcPr>
          <w:p w14:paraId="062E7D45" w14:textId="77777777" w:rsidR="00B35AFB" w:rsidRPr="009B335A" w:rsidRDefault="00B35AFB" w:rsidP="0064553E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Caminho principal</w:t>
            </w:r>
          </w:p>
        </w:tc>
        <w:tc>
          <w:tcPr>
            <w:tcW w:w="4536" w:type="dxa"/>
            <w:vAlign w:val="center"/>
          </w:tcPr>
          <w:p w14:paraId="40887C3C" w14:textId="77777777" w:rsidR="00B35AFB" w:rsidRPr="009B335A" w:rsidRDefault="00B35AFB">
            <w:pPr>
              <w:pStyle w:val="NormalWeb"/>
              <w:numPr>
                <w:ilvl w:val="0"/>
                <w:numId w:val="13"/>
              </w:numPr>
              <w:rPr>
                <w:sz w:val="20"/>
                <w:lang w:val="pt-BR"/>
              </w:rPr>
            </w:pPr>
            <w:r w:rsidRPr="009B335A">
              <w:rPr>
                <w:sz w:val="20"/>
                <w:lang w:val="pt-BR"/>
              </w:rPr>
              <w:t>O sistema verifica quantas célula o navio selecionado pelo utilizador ocupa</w:t>
            </w:r>
          </w:p>
          <w:p w14:paraId="4F12DE2A" w14:textId="77777777" w:rsidR="00B35AFB" w:rsidRDefault="00B35AFB">
            <w:pPr>
              <w:pStyle w:val="NormalWeb"/>
              <w:numPr>
                <w:ilvl w:val="0"/>
                <w:numId w:val="13"/>
              </w:numPr>
              <w:rPr>
                <w:sz w:val="20"/>
                <w:lang w:val="pt-BR"/>
              </w:rPr>
            </w:pPr>
            <w:r w:rsidRPr="009B335A">
              <w:rPr>
                <w:sz w:val="20"/>
                <w:lang w:val="pt-BR"/>
              </w:rPr>
              <w:t>O sistema verifica se as células estão dentro da matriz (10x10)</w:t>
            </w:r>
          </w:p>
          <w:p w14:paraId="21E1DF54" w14:textId="77777777" w:rsidR="00B1442B" w:rsidRPr="00B1442B" w:rsidRDefault="00B1442B">
            <w:pPr>
              <w:numPr>
                <w:ilvl w:val="1"/>
                <w:numId w:val="13"/>
              </w:numPr>
              <w:rPr>
                <w:rFonts w:ascii="Times New Roman" w:hAnsi="Times New Roman"/>
                <w:szCs w:val="24"/>
                <w:lang w:val="pt-BR" w:eastAsia="pt-PT"/>
              </w:rPr>
            </w:pPr>
            <w:r w:rsidRPr="00B1442B">
              <w:rPr>
                <w:rFonts w:ascii="Times New Roman" w:hAnsi="Times New Roman"/>
                <w:szCs w:val="24"/>
                <w:lang w:val="pt-BR" w:eastAsia="pt-PT"/>
              </w:rPr>
              <w:t>Se o navio estiver fora dos limites do tabuleiro, o sistema retorna "Inválido" e o motivo do erro</w:t>
            </w:r>
          </w:p>
          <w:p w14:paraId="71416CD5" w14:textId="77777777" w:rsidR="00B35AFB" w:rsidRDefault="00B35AFB">
            <w:pPr>
              <w:pStyle w:val="NormalWeb"/>
              <w:numPr>
                <w:ilvl w:val="0"/>
                <w:numId w:val="13"/>
              </w:numPr>
              <w:rPr>
                <w:sz w:val="20"/>
                <w:lang w:val="pt-BR"/>
              </w:rPr>
            </w:pPr>
            <w:r w:rsidRPr="009B335A">
              <w:rPr>
                <w:sz w:val="20"/>
                <w:lang w:val="pt-BR"/>
              </w:rPr>
              <w:t>O sistema verifica se as células estão vazias</w:t>
            </w:r>
          </w:p>
          <w:p w14:paraId="75F926FB" w14:textId="77777777" w:rsidR="00B1442B" w:rsidRPr="009B335A" w:rsidRDefault="00B1442B">
            <w:pPr>
              <w:pStyle w:val="NormalWeb"/>
              <w:numPr>
                <w:ilvl w:val="1"/>
                <w:numId w:val="13"/>
              </w:numPr>
              <w:rPr>
                <w:sz w:val="20"/>
                <w:lang w:val="pt-BR"/>
              </w:rPr>
            </w:pPr>
            <w:r w:rsidRPr="00B1442B">
              <w:rPr>
                <w:sz w:val="20"/>
                <w:lang w:val="pt-BR"/>
              </w:rPr>
              <w:t>Se o navio se sobrepor a outro, o sistema retorna “Inválido” e o motivo do erro</w:t>
            </w:r>
          </w:p>
          <w:p w14:paraId="725951E8" w14:textId="77777777" w:rsidR="00B35AFB" w:rsidRPr="009B335A" w:rsidRDefault="00B35AFB">
            <w:pPr>
              <w:pStyle w:val="NormalWeb"/>
              <w:numPr>
                <w:ilvl w:val="0"/>
                <w:numId w:val="13"/>
              </w:numPr>
              <w:rPr>
                <w:lang w:val="pt-BR"/>
              </w:rPr>
            </w:pPr>
            <w:r w:rsidRPr="009B335A">
              <w:rPr>
                <w:sz w:val="20"/>
                <w:lang w:val="pt-BR"/>
              </w:rPr>
              <w:t>O sistema retorna "Válido"</w:t>
            </w:r>
          </w:p>
        </w:tc>
      </w:tr>
    </w:tbl>
    <w:p w14:paraId="3AAD31BA" w14:textId="77777777" w:rsidR="00B35AFB" w:rsidRPr="009B335A" w:rsidRDefault="00B35AFB" w:rsidP="009625FF">
      <w:pPr>
        <w:rPr>
          <w:lang w:val="pt-BR"/>
        </w:rPr>
      </w:pPr>
    </w:p>
    <w:p w14:paraId="2159715B" w14:textId="77777777" w:rsidR="009625FF" w:rsidRPr="009B335A" w:rsidRDefault="00B1442B" w:rsidP="00B1442B">
      <w:pPr>
        <w:pStyle w:val="Legenda"/>
        <w:rPr>
          <w:lang w:val="pt-BR"/>
        </w:rPr>
      </w:pPr>
      <w:r>
        <w:rPr>
          <w:lang w:val="pt-BR"/>
        </w:rPr>
        <w:br w:type="page"/>
      </w:r>
      <w:r w:rsidR="00E27592" w:rsidRPr="009B335A">
        <w:rPr>
          <w:lang w:val="pt-BR"/>
        </w:rPr>
        <w:lastRenderedPageBreak/>
        <w:t>UC 11</w:t>
      </w:r>
      <w:r>
        <w:rPr>
          <w:lang w:val="pt-BR"/>
        </w:rPr>
        <w:t>.</w:t>
      </w:r>
      <w:r w:rsidR="001C14BE" w:rsidRPr="009B335A">
        <w:rPr>
          <w:lang w:val="pt-BR"/>
        </w:rPr>
        <w:t xml:space="preserve"> </w:t>
      </w:r>
      <w:r w:rsidR="009625FF" w:rsidRPr="00B1442B">
        <w:rPr>
          <w:b w:val="0"/>
          <w:bCs/>
          <w:lang w:val="pt-BR"/>
        </w:rPr>
        <w:t>Efetuar Jogada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4536"/>
      </w:tblGrid>
      <w:tr w:rsidR="009625FF" w:rsidRPr="009B335A" w14:paraId="03B5DAAD" w14:textId="77777777" w:rsidTr="00B1442B">
        <w:trPr>
          <w:jc w:val="center"/>
        </w:trPr>
        <w:tc>
          <w:tcPr>
            <w:tcW w:w="2268" w:type="dxa"/>
            <w:vAlign w:val="center"/>
          </w:tcPr>
          <w:p w14:paraId="7F5E8027" w14:textId="77777777" w:rsidR="009625FF" w:rsidRPr="009B335A" w:rsidRDefault="009625FF" w:rsidP="0060784D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Descrição</w:t>
            </w:r>
          </w:p>
        </w:tc>
        <w:tc>
          <w:tcPr>
            <w:tcW w:w="4536" w:type="dxa"/>
            <w:vAlign w:val="center"/>
          </w:tcPr>
          <w:p w14:paraId="67675F09" w14:textId="77777777" w:rsidR="009625FF" w:rsidRPr="009B335A" w:rsidRDefault="00D30D90" w:rsidP="0060784D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O utilizador escolhe uma coordenada para atacar o adversário</w:t>
            </w:r>
          </w:p>
        </w:tc>
      </w:tr>
      <w:tr w:rsidR="009625FF" w:rsidRPr="009B335A" w14:paraId="118C8D2D" w14:textId="77777777" w:rsidTr="00B1442B">
        <w:trPr>
          <w:jc w:val="center"/>
        </w:trPr>
        <w:tc>
          <w:tcPr>
            <w:tcW w:w="2268" w:type="dxa"/>
            <w:vAlign w:val="center"/>
          </w:tcPr>
          <w:p w14:paraId="7292E2BB" w14:textId="77777777" w:rsidR="009625FF" w:rsidRPr="009B335A" w:rsidRDefault="009625FF" w:rsidP="0060784D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Pré-condição</w:t>
            </w:r>
          </w:p>
        </w:tc>
        <w:tc>
          <w:tcPr>
            <w:tcW w:w="4536" w:type="dxa"/>
            <w:vAlign w:val="center"/>
          </w:tcPr>
          <w:p w14:paraId="08110F81" w14:textId="77777777" w:rsidR="009625FF" w:rsidRPr="009B335A" w:rsidRDefault="00E27592" w:rsidP="00D30D90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A partida já começou e é o turno do utilizador</w:t>
            </w:r>
          </w:p>
        </w:tc>
      </w:tr>
      <w:tr w:rsidR="009625FF" w:rsidRPr="009B335A" w14:paraId="3BEF2C8F" w14:textId="77777777" w:rsidTr="00B1442B">
        <w:trPr>
          <w:jc w:val="center"/>
        </w:trPr>
        <w:tc>
          <w:tcPr>
            <w:tcW w:w="2268" w:type="dxa"/>
            <w:vAlign w:val="center"/>
          </w:tcPr>
          <w:p w14:paraId="5810AB7F" w14:textId="77777777" w:rsidR="009625FF" w:rsidRPr="009B335A" w:rsidRDefault="009625FF" w:rsidP="0060784D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Pós-condição</w:t>
            </w:r>
          </w:p>
        </w:tc>
        <w:tc>
          <w:tcPr>
            <w:tcW w:w="4536" w:type="dxa"/>
            <w:vAlign w:val="center"/>
          </w:tcPr>
          <w:p w14:paraId="1290112A" w14:textId="77777777" w:rsidR="009625FF" w:rsidRPr="009B335A" w:rsidRDefault="00D30D90" w:rsidP="0060784D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O estado da célula no tabuleiro adversário é alterado</w:t>
            </w:r>
          </w:p>
        </w:tc>
      </w:tr>
      <w:tr w:rsidR="009625FF" w:rsidRPr="009B335A" w14:paraId="5EAF0781" w14:textId="77777777" w:rsidTr="00B1442B">
        <w:trPr>
          <w:jc w:val="center"/>
        </w:trPr>
        <w:tc>
          <w:tcPr>
            <w:tcW w:w="2268" w:type="dxa"/>
            <w:vAlign w:val="center"/>
          </w:tcPr>
          <w:p w14:paraId="618D3B8B" w14:textId="77777777" w:rsidR="009625FF" w:rsidRPr="009B335A" w:rsidRDefault="009625FF" w:rsidP="0060784D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Caminho principal</w:t>
            </w:r>
          </w:p>
        </w:tc>
        <w:tc>
          <w:tcPr>
            <w:tcW w:w="4536" w:type="dxa"/>
            <w:vAlign w:val="center"/>
          </w:tcPr>
          <w:p w14:paraId="02323C49" w14:textId="77777777" w:rsidR="00D30D90" w:rsidRPr="009B335A" w:rsidRDefault="00D30D90">
            <w:pPr>
              <w:pStyle w:val="NormalWeb"/>
              <w:numPr>
                <w:ilvl w:val="0"/>
                <w:numId w:val="14"/>
              </w:numPr>
              <w:rPr>
                <w:sz w:val="20"/>
                <w:lang w:val="pt-BR"/>
              </w:rPr>
            </w:pPr>
            <w:r w:rsidRPr="009B335A">
              <w:rPr>
                <w:sz w:val="20"/>
                <w:lang w:val="pt-BR"/>
              </w:rPr>
              <w:t>O sistema solicita uma coordenada de ataque</w:t>
            </w:r>
          </w:p>
          <w:p w14:paraId="5C3F6880" w14:textId="77777777" w:rsidR="00D30D90" w:rsidRDefault="00D30D90">
            <w:pPr>
              <w:pStyle w:val="NormalWeb"/>
              <w:numPr>
                <w:ilvl w:val="0"/>
                <w:numId w:val="14"/>
              </w:numPr>
              <w:rPr>
                <w:sz w:val="20"/>
                <w:lang w:val="pt-BR"/>
              </w:rPr>
            </w:pPr>
            <w:r w:rsidRPr="009B335A">
              <w:rPr>
                <w:sz w:val="20"/>
                <w:lang w:val="pt-BR"/>
              </w:rPr>
              <w:t>O utilizador insere a coordenada</w:t>
            </w:r>
          </w:p>
          <w:p w14:paraId="0798E83F" w14:textId="77777777" w:rsidR="00B1442B" w:rsidRPr="00B1442B" w:rsidRDefault="00B1442B">
            <w:pPr>
              <w:numPr>
                <w:ilvl w:val="1"/>
                <w:numId w:val="14"/>
              </w:numPr>
              <w:rPr>
                <w:rFonts w:ascii="Times New Roman" w:hAnsi="Times New Roman"/>
                <w:szCs w:val="24"/>
                <w:lang w:val="pt-BR" w:eastAsia="pt-PT"/>
              </w:rPr>
            </w:pPr>
            <w:r w:rsidRPr="00B1442B">
              <w:rPr>
                <w:rFonts w:ascii="Times New Roman" w:hAnsi="Times New Roman"/>
                <w:szCs w:val="24"/>
                <w:lang w:val="pt-BR" w:eastAsia="pt-PT"/>
              </w:rPr>
              <w:t>O sistema avisa que a coordenada já foi atacada e pede uma nova coordenada</w:t>
            </w:r>
          </w:p>
          <w:p w14:paraId="10127907" w14:textId="77777777" w:rsidR="00D30D90" w:rsidRPr="009B335A" w:rsidRDefault="00D30D90">
            <w:pPr>
              <w:pStyle w:val="NormalWeb"/>
              <w:numPr>
                <w:ilvl w:val="0"/>
                <w:numId w:val="14"/>
              </w:numPr>
              <w:rPr>
                <w:sz w:val="20"/>
                <w:lang w:val="pt-BR"/>
              </w:rPr>
            </w:pPr>
            <w:r w:rsidRPr="009B335A">
              <w:rPr>
                <w:sz w:val="20"/>
                <w:lang w:val="pt-BR"/>
              </w:rPr>
              <w:t>O sistema verifica o conteúdo da célula inimiga na coordenada indicada pelo utilizador</w:t>
            </w:r>
          </w:p>
          <w:p w14:paraId="2FB9C79A" w14:textId="77777777" w:rsidR="00D30D90" w:rsidRDefault="00D30D90">
            <w:pPr>
              <w:pStyle w:val="NormalWeb"/>
              <w:numPr>
                <w:ilvl w:val="0"/>
                <w:numId w:val="14"/>
              </w:numPr>
              <w:rPr>
                <w:sz w:val="20"/>
                <w:lang w:val="pt-BR"/>
              </w:rPr>
            </w:pPr>
            <w:r w:rsidRPr="009B335A">
              <w:rPr>
                <w:sz w:val="20"/>
                <w:lang w:val="pt-BR"/>
              </w:rPr>
              <w:t>O sistema regista "Tiro" (se acertar) ou "Água" (se falhar)</w:t>
            </w:r>
          </w:p>
          <w:p w14:paraId="052B326B" w14:textId="77777777" w:rsidR="00B1442B" w:rsidRDefault="00B1442B">
            <w:pPr>
              <w:pStyle w:val="NormalWeb"/>
              <w:numPr>
                <w:ilvl w:val="0"/>
                <w:numId w:val="14"/>
              </w:numPr>
              <w:rPr>
                <w:sz w:val="20"/>
                <w:lang w:val="pt-BR"/>
              </w:rPr>
            </w:pPr>
            <w:r w:rsidRPr="00B1442B">
              <w:rPr>
                <w:sz w:val="20"/>
                <w:lang w:val="pt-BR"/>
              </w:rPr>
              <w:t>O sistema atualiza o tabuleiro do e passa o turno</w:t>
            </w:r>
          </w:p>
          <w:p w14:paraId="6539F3AF" w14:textId="77777777" w:rsidR="00B1442B" w:rsidRDefault="00B1442B">
            <w:pPr>
              <w:numPr>
                <w:ilvl w:val="1"/>
                <w:numId w:val="14"/>
              </w:numPr>
              <w:rPr>
                <w:rFonts w:ascii="Times New Roman" w:hAnsi="Times New Roman"/>
                <w:szCs w:val="24"/>
                <w:lang w:val="pt-BR" w:eastAsia="pt-PT"/>
              </w:rPr>
            </w:pPr>
            <w:r w:rsidRPr="00B1442B">
              <w:rPr>
                <w:rFonts w:ascii="Times New Roman" w:hAnsi="Times New Roman"/>
                <w:szCs w:val="24"/>
                <w:lang w:val="pt-BR" w:eastAsia="pt-PT"/>
              </w:rPr>
              <w:t>Caso o utilizador esteja no modo Jogador vs. Jogador, o sistema pergunta se é o jogador 2 que irá efetuar a jogada</w:t>
            </w:r>
          </w:p>
          <w:p w14:paraId="7B465EFB" w14:textId="77777777" w:rsidR="00B1442B" w:rsidRPr="00B1442B" w:rsidRDefault="00B1442B">
            <w:pPr>
              <w:numPr>
                <w:ilvl w:val="0"/>
                <w:numId w:val="14"/>
              </w:numPr>
              <w:rPr>
                <w:rFonts w:ascii="Times New Roman" w:hAnsi="Times New Roman"/>
                <w:szCs w:val="24"/>
                <w:lang w:val="pt-BR" w:eastAsia="pt-PT"/>
              </w:rPr>
            </w:pPr>
            <w:r w:rsidRPr="00B1442B">
              <w:rPr>
                <w:rFonts w:ascii="Times New Roman" w:hAnsi="Times New Roman"/>
                <w:szCs w:val="24"/>
                <w:lang w:val="pt-BR" w:eastAsia="pt-PT"/>
              </w:rPr>
              <w:t>O sistema limpa o terminal e imprime os tabuleiros do jogador</w:t>
            </w:r>
          </w:p>
          <w:p w14:paraId="55B6BE4A" w14:textId="77777777" w:rsidR="009625FF" w:rsidRPr="009B335A" w:rsidRDefault="009625FF" w:rsidP="00B1442B">
            <w:pPr>
              <w:pStyle w:val="NormalWeb"/>
              <w:rPr>
                <w:lang w:val="pt-BR"/>
              </w:rPr>
            </w:pPr>
          </w:p>
        </w:tc>
      </w:tr>
    </w:tbl>
    <w:p w14:paraId="7BBFCBE8" w14:textId="77777777" w:rsidR="001C14BE" w:rsidRPr="009B335A" w:rsidRDefault="001C14BE" w:rsidP="001C14BE">
      <w:pPr>
        <w:ind w:firstLine="0"/>
        <w:rPr>
          <w:lang w:val="pt-BR"/>
        </w:rPr>
      </w:pPr>
    </w:p>
    <w:p w14:paraId="07FE80A4" w14:textId="77777777" w:rsidR="001C14BE" w:rsidRPr="009B335A" w:rsidRDefault="00D87E5D" w:rsidP="00B1442B">
      <w:pPr>
        <w:pStyle w:val="Legenda"/>
        <w:rPr>
          <w:lang w:val="pt-BR"/>
        </w:rPr>
      </w:pPr>
      <w:r w:rsidRPr="009B335A">
        <w:rPr>
          <w:lang w:val="pt-BR"/>
        </w:rPr>
        <w:br w:type="page"/>
      </w:r>
      <w:r w:rsidR="00E27592" w:rsidRPr="009B335A">
        <w:rPr>
          <w:lang w:val="pt-BR"/>
        </w:rPr>
        <w:lastRenderedPageBreak/>
        <w:t>UC 12</w:t>
      </w:r>
      <w:r w:rsidR="001C14BE" w:rsidRPr="009B335A">
        <w:rPr>
          <w:lang w:val="pt-BR"/>
        </w:rPr>
        <w:t xml:space="preserve"> - Verificar Condição de Vitória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28"/>
        <w:gridCol w:w="3529"/>
      </w:tblGrid>
      <w:tr w:rsidR="001C14BE" w:rsidRPr="009B335A" w14:paraId="75052F34" w14:textId="77777777" w:rsidTr="0060784D">
        <w:tc>
          <w:tcPr>
            <w:tcW w:w="3528" w:type="dxa"/>
            <w:vAlign w:val="center"/>
          </w:tcPr>
          <w:p w14:paraId="4999C2B5" w14:textId="77777777" w:rsidR="001C14BE" w:rsidRPr="009B335A" w:rsidRDefault="001C14BE" w:rsidP="0060784D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Descrição</w:t>
            </w:r>
          </w:p>
        </w:tc>
        <w:tc>
          <w:tcPr>
            <w:tcW w:w="3529" w:type="dxa"/>
            <w:vAlign w:val="center"/>
          </w:tcPr>
          <w:p w14:paraId="2ACF7D43" w14:textId="77777777" w:rsidR="001C14BE" w:rsidRPr="009B335A" w:rsidRDefault="001C14BE" w:rsidP="0060784D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Analisa se o jogo deve terminar após um disparo</w:t>
            </w:r>
          </w:p>
        </w:tc>
      </w:tr>
      <w:tr w:rsidR="001C14BE" w:rsidRPr="009B335A" w14:paraId="61461C22" w14:textId="77777777" w:rsidTr="0060784D">
        <w:tc>
          <w:tcPr>
            <w:tcW w:w="3528" w:type="dxa"/>
            <w:vAlign w:val="center"/>
          </w:tcPr>
          <w:p w14:paraId="62F0E31D" w14:textId="77777777" w:rsidR="001C14BE" w:rsidRPr="009B335A" w:rsidRDefault="001C14BE" w:rsidP="0060784D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Pré-condição</w:t>
            </w:r>
          </w:p>
        </w:tc>
        <w:tc>
          <w:tcPr>
            <w:tcW w:w="3529" w:type="dxa"/>
            <w:vAlign w:val="center"/>
          </w:tcPr>
          <w:p w14:paraId="4E45A7E0" w14:textId="77777777" w:rsidR="001C14BE" w:rsidRPr="009B335A" w:rsidRDefault="001C14BE" w:rsidP="0060784D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Um dispar</w:t>
            </w:r>
            <w:r w:rsidR="00E27592" w:rsidRPr="009B335A">
              <w:rPr>
                <w:lang w:val="pt-BR"/>
              </w:rPr>
              <w:t>o foi efetuado com sucesso (UC 11</w:t>
            </w:r>
            <w:r w:rsidRPr="009B335A">
              <w:rPr>
                <w:lang w:val="pt-BR"/>
              </w:rPr>
              <w:t>)</w:t>
            </w:r>
          </w:p>
        </w:tc>
      </w:tr>
      <w:tr w:rsidR="001C14BE" w:rsidRPr="009B335A" w14:paraId="65C862B1" w14:textId="77777777" w:rsidTr="0060784D">
        <w:tc>
          <w:tcPr>
            <w:tcW w:w="3528" w:type="dxa"/>
            <w:vAlign w:val="center"/>
          </w:tcPr>
          <w:p w14:paraId="59B2236F" w14:textId="77777777" w:rsidR="001C14BE" w:rsidRPr="009B335A" w:rsidRDefault="001C14BE" w:rsidP="0060784D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Pós-condição</w:t>
            </w:r>
          </w:p>
        </w:tc>
        <w:tc>
          <w:tcPr>
            <w:tcW w:w="3529" w:type="dxa"/>
            <w:vAlign w:val="center"/>
          </w:tcPr>
          <w:p w14:paraId="2206466C" w14:textId="77777777" w:rsidR="001C14BE" w:rsidRPr="009B335A" w:rsidRDefault="001C14BE" w:rsidP="0060784D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O jogo termina ou continua para o próximo turno</w:t>
            </w:r>
          </w:p>
        </w:tc>
      </w:tr>
      <w:tr w:rsidR="001C14BE" w:rsidRPr="009B335A" w14:paraId="68C8D691" w14:textId="77777777" w:rsidTr="0060784D">
        <w:tc>
          <w:tcPr>
            <w:tcW w:w="3528" w:type="dxa"/>
            <w:vAlign w:val="center"/>
          </w:tcPr>
          <w:p w14:paraId="537F08C0" w14:textId="77777777" w:rsidR="001C14BE" w:rsidRPr="009B335A" w:rsidRDefault="001C14BE" w:rsidP="0060784D">
            <w:pPr>
              <w:pStyle w:val="p1a"/>
              <w:jc w:val="left"/>
              <w:rPr>
                <w:lang w:val="pt-BR"/>
              </w:rPr>
            </w:pPr>
            <w:r w:rsidRPr="009B335A">
              <w:rPr>
                <w:lang w:val="pt-BR"/>
              </w:rPr>
              <w:t>Caminho principal</w:t>
            </w:r>
          </w:p>
        </w:tc>
        <w:tc>
          <w:tcPr>
            <w:tcW w:w="3529" w:type="dxa"/>
            <w:vAlign w:val="center"/>
          </w:tcPr>
          <w:p w14:paraId="4B7F8F88" w14:textId="77777777" w:rsidR="001C14BE" w:rsidRPr="009B335A" w:rsidRDefault="001C14BE">
            <w:pPr>
              <w:pStyle w:val="NormalWeb"/>
              <w:numPr>
                <w:ilvl w:val="0"/>
                <w:numId w:val="15"/>
              </w:numPr>
              <w:rPr>
                <w:sz w:val="20"/>
                <w:lang w:val="pt-BR"/>
              </w:rPr>
            </w:pPr>
            <w:r w:rsidRPr="009B335A">
              <w:rPr>
                <w:sz w:val="20"/>
                <w:lang w:val="pt-BR"/>
              </w:rPr>
              <w:t>O sistema verifica se ainda restam partes de navios no tabuleiro atingido</w:t>
            </w:r>
          </w:p>
          <w:p w14:paraId="77B22FD1" w14:textId="77777777" w:rsidR="001C14BE" w:rsidRDefault="001C14BE">
            <w:pPr>
              <w:pStyle w:val="NormalWeb"/>
              <w:numPr>
                <w:ilvl w:val="0"/>
                <w:numId w:val="15"/>
              </w:numPr>
              <w:rPr>
                <w:sz w:val="20"/>
                <w:lang w:val="pt-BR"/>
              </w:rPr>
            </w:pPr>
            <w:r w:rsidRPr="009B335A">
              <w:rPr>
                <w:sz w:val="20"/>
                <w:lang w:val="pt-BR"/>
              </w:rPr>
              <w:t>O sistema confirma que todos os navios foram afundados</w:t>
            </w:r>
          </w:p>
          <w:p w14:paraId="09E155D9" w14:textId="77777777" w:rsidR="00B1442B" w:rsidRPr="009B335A" w:rsidRDefault="00B1442B">
            <w:pPr>
              <w:pStyle w:val="NormalWeb"/>
              <w:numPr>
                <w:ilvl w:val="1"/>
                <w:numId w:val="15"/>
              </w:numPr>
              <w:rPr>
                <w:sz w:val="20"/>
                <w:lang w:val="pt-BR"/>
              </w:rPr>
            </w:pPr>
            <w:r w:rsidRPr="00B1442B">
              <w:rPr>
                <w:sz w:val="20"/>
                <w:lang w:val="pt-BR"/>
              </w:rPr>
              <w:t>O sistema deteta que ainda há navios restantes e prossegue para o próximo turno</w:t>
            </w:r>
          </w:p>
          <w:p w14:paraId="24A70F1F" w14:textId="77777777" w:rsidR="001C14BE" w:rsidRPr="009B335A" w:rsidRDefault="001C14BE">
            <w:pPr>
              <w:pStyle w:val="NormalWeb"/>
              <w:numPr>
                <w:ilvl w:val="0"/>
                <w:numId w:val="15"/>
              </w:numPr>
              <w:rPr>
                <w:sz w:val="20"/>
                <w:lang w:val="pt-BR"/>
              </w:rPr>
            </w:pPr>
            <w:r w:rsidRPr="009B335A">
              <w:rPr>
                <w:sz w:val="20"/>
                <w:lang w:val="pt-BR"/>
              </w:rPr>
              <w:t>O sistema declara o vencedor e encerra a partida</w:t>
            </w:r>
          </w:p>
          <w:p w14:paraId="37FBCEF6" w14:textId="77777777" w:rsidR="00B4073F" w:rsidRPr="009B335A" w:rsidRDefault="00B4073F">
            <w:pPr>
              <w:pStyle w:val="NormalWeb"/>
              <w:numPr>
                <w:ilvl w:val="0"/>
                <w:numId w:val="15"/>
              </w:numPr>
              <w:rPr>
                <w:sz w:val="20"/>
                <w:lang w:val="pt-BR"/>
              </w:rPr>
            </w:pPr>
            <w:r w:rsidRPr="009B335A">
              <w:rPr>
                <w:sz w:val="20"/>
                <w:lang w:val="pt-BR"/>
              </w:rPr>
              <w:t>O sistema imprime as estatísticas do jogador (Jogador vs. Computador) ou dos 2 jogadores (Jogador vs. Jogador)</w:t>
            </w:r>
          </w:p>
          <w:p w14:paraId="523F7DC5" w14:textId="77777777" w:rsidR="001C14BE" w:rsidRPr="009B335A" w:rsidRDefault="001C14BE">
            <w:pPr>
              <w:pStyle w:val="NormalWeb"/>
              <w:numPr>
                <w:ilvl w:val="0"/>
                <w:numId w:val="15"/>
              </w:numPr>
              <w:rPr>
                <w:lang w:val="pt-BR"/>
              </w:rPr>
            </w:pPr>
            <w:r w:rsidRPr="009B335A">
              <w:rPr>
                <w:sz w:val="20"/>
                <w:lang w:val="pt-BR"/>
              </w:rPr>
              <w:t>O sistema atualiza as estatísticas individuais</w:t>
            </w:r>
          </w:p>
        </w:tc>
      </w:tr>
    </w:tbl>
    <w:p w14:paraId="7BDC5702" w14:textId="77777777" w:rsidR="001C14BE" w:rsidRPr="009B335A" w:rsidRDefault="001C14BE" w:rsidP="001C14BE">
      <w:pPr>
        <w:ind w:firstLine="0"/>
        <w:rPr>
          <w:lang w:val="pt-BR"/>
        </w:rPr>
      </w:pPr>
    </w:p>
    <w:p w14:paraId="4F02DBDD" w14:textId="77777777" w:rsidR="00640208" w:rsidRPr="009B335A" w:rsidRDefault="00640208" w:rsidP="001C14BE">
      <w:pPr>
        <w:ind w:firstLine="0"/>
        <w:rPr>
          <w:lang w:val="pt-BR"/>
        </w:rPr>
      </w:pPr>
    </w:p>
    <w:p w14:paraId="3BB99C1B" w14:textId="77777777" w:rsidR="00640208" w:rsidRPr="009B335A" w:rsidRDefault="00640208" w:rsidP="001C14BE">
      <w:pPr>
        <w:ind w:firstLine="0"/>
        <w:rPr>
          <w:lang w:val="pt-BR"/>
        </w:rPr>
      </w:pPr>
    </w:p>
    <w:p w14:paraId="5AA68416" w14:textId="77777777" w:rsidR="00C6574B" w:rsidRPr="009B335A" w:rsidRDefault="00C6574B" w:rsidP="001C14BE">
      <w:pPr>
        <w:ind w:firstLine="0"/>
        <w:rPr>
          <w:lang w:val="pt-BR"/>
        </w:rPr>
      </w:pPr>
    </w:p>
    <w:p w14:paraId="41261662" w14:textId="77777777" w:rsidR="00C6574B" w:rsidRPr="009B335A" w:rsidRDefault="00C6574B" w:rsidP="001C14BE">
      <w:pPr>
        <w:ind w:firstLine="0"/>
        <w:rPr>
          <w:lang w:val="pt-BR"/>
        </w:rPr>
      </w:pPr>
    </w:p>
    <w:p w14:paraId="6D3597FF" w14:textId="77777777" w:rsidR="00810F48" w:rsidRPr="009B335A" w:rsidRDefault="00810F48" w:rsidP="001C14BE">
      <w:pPr>
        <w:ind w:firstLine="0"/>
        <w:rPr>
          <w:lang w:val="pt-BR"/>
        </w:rPr>
      </w:pPr>
    </w:p>
    <w:p w14:paraId="3C150F24" w14:textId="77777777" w:rsidR="009232E7" w:rsidRDefault="00D87E5D" w:rsidP="00DE2DD8">
      <w:pPr>
        <w:pStyle w:val="heading3"/>
        <w:rPr>
          <w:lang w:val="pt-BR"/>
        </w:rPr>
      </w:pPr>
      <w:r w:rsidRPr="009B335A">
        <w:rPr>
          <w:lang w:val="pt-BR"/>
        </w:rPr>
        <w:br w:type="page"/>
      </w:r>
    </w:p>
    <w:p w14:paraId="0EF2BB83" w14:textId="77777777" w:rsidR="004D2B66" w:rsidRPr="009B335A" w:rsidRDefault="00DB566E" w:rsidP="00DE2DD8">
      <w:pPr>
        <w:pStyle w:val="heading3"/>
        <w:rPr>
          <w:lang w:val="pt-BR"/>
        </w:rPr>
      </w:pPr>
      <w:r w:rsidRPr="009B335A">
        <w:rPr>
          <w:lang w:val="pt-BR"/>
        </w:rPr>
        <w:t>5.1.2   Fluxograma</w:t>
      </w:r>
    </w:p>
    <w:p w14:paraId="1110457E" w14:textId="77777777" w:rsidR="00827576" w:rsidRDefault="00246A32" w:rsidP="009232E7">
      <w:pPr>
        <w:ind w:firstLine="0"/>
        <w:rPr>
          <w:noProof/>
          <w:lang w:val="pt-BR"/>
        </w:rPr>
      </w:pPr>
      <w:r w:rsidRPr="00246A32">
        <w:rPr>
          <w:noProof/>
          <w:lang w:val="pt-BR"/>
        </w:rPr>
        <w:t>Com base nos casos de uso especificados anteriormente, foi elaborado um fluxograma</w:t>
      </w:r>
      <w:r>
        <w:rPr>
          <w:noProof/>
          <w:lang w:val="pt-BR"/>
        </w:rPr>
        <w:t xml:space="preserve"> (</w:t>
      </w:r>
      <w:r w:rsidR="004F5E1B">
        <w:rPr>
          <w:noProof/>
          <w:lang w:val="pt-BR"/>
        </w:rPr>
        <w:fldChar w:fldCharType="begin"/>
      </w:r>
      <w:r w:rsidR="004F5E1B">
        <w:rPr>
          <w:noProof/>
          <w:lang w:val="pt-BR"/>
        </w:rPr>
        <w:instrText xml:space="preserve"> REF _Ref232177691 \h </w:instrText>
      </w:r>
      <w:r w:rsidR="004F5E1B">
        <w:rPr>
          <w:noProof/>
          <w:lang w:val="pt-BR"/>
        </w:rPr>
      </w:r>
      <w:r w:rsidR="004F5E1B">
        <w:rPr>
          <w:noProof/>
          <w:lang w:val="pt-BR"/>
        </w:rPr>
        <w:fldChar w:fldCharType="separate"/>
      </w:r>
      <w:r w:rsidR="004F5E1B">
        <w:t xml:space="preserve">Fig. </w:t>
      </w:r>
      <w:r w:rsidR="004F5E1B">
        <w:rPr>
          <w:noProof/>
        </w:rPr>
        <w:t>2</w:t>
      </w:r>
      <w:r w:rsidR="004F5E1B">
        <w:rPr>
          <w:noProof/>
          <w:lang w:val="pt-BR"/>
        </w:rPr>
        <w:fldChar w:fldCharType="end"/>
      </w:r>
      <w:r>
        <w:rPr>
          <w:noProof/>
          <w:lang w:val="pt-BR"/>
        </w:rPr>
        <w:t>)</w:t>
      </w:r>
      <w:r w:rsidRPr="00246A32">
        <w:rPr>
          <w:noProof/>
          <w:lang w:val="pt-BR"/>
        </w:rPr>
        <w:t xml:space="preserve"> que representa de forma visual o funcionamento geral da aplicação, desde o login do utilizador até ao final de uma partida.</w:t>
      </w:r>
    </w:p>
    <w:p w14:paraId="3846AF64" w14:textId="77777777" w:rsidR="00246A32" w:rsidRDefault="00246A32" w:rsidP="00827576">
      <w:pPr>
        <w:pStyle w:val="NormalWeb"/>
        <w:jc w:val="center"/>
        <w:rPr>
          <w:noProof/>
          <w:lang w:val="pt-BR"/>
        </w:rPr>
      </w:pPr>
    </w:p>
    <w:p w14:paraId="0AC36726" w14:textId="77777777" w:rsidR="00246A32" w:rsidRPr="009B335A" w:rsidRDefault="00246A32" w:rsidP="00827576">
      <w:pPr>
        <w:pStyle w:val="NormalWeb"/>
        <w:jc w:val="center"/>
        <w:rPr>
          <w:noProof/>
          <w:lang w:val="pt-BR"/>
        </w:rPr>
      </w:pPr>
    </w:p>
    <w:p w14:paraId="0558CBCA" w14:textId="77777777" w:rsidR="00827576" w:rsidRPr="009B335A" w:rsidRDefault="00A90198" w:rsidP="00180130">
      <w:pPr>
        <w:pStyle w:val="NormalWeb"/>
        <w:jc w:val="center"/>
        <w:rPr>
          <w:noProof/>
          <w:lang w:val="pt-BR"/>
        </w:rPr>
      </w:pPr>
      <w:r w:rsidRPr="009B335A">
        <w:rPr>
          <w:noProof/>
          <w:lang w:val="pt-BR"/>
        </w:rPr>
        <w:pict w14:anchorId="3EA62C7D">
          <v:shape id="_x0000_i1026" type="#_x0000_t75" style="width:346pt;height:287.3pt;visibility:visible">
            <v:imagedata r:id="rId9" o:title=""/>
          </v:shape>
        </w:pict>
      </w:r>
    </w:p>
    <w:p w14:paraId="3A8EB397" w14:textId="77777777" w:rsidR="0053739C" w:rsidRPr="009B335A" w:rsidRDefault="00A90198" w:rsidP="00356F17">
      <w:pPr>
        <w:pStyle w:val="NormalWeb"/>
        <w:jc w:val="center"/>
        <w:rPr>
          <w:noProof/>
          <w:lang w:val="pt-BR"/>
        </w:rPr>
      </w:pPr>
      <w:r w:rsidRPr="009B335A">
        <w:rPr>
          <w:noProof/>
          <w:lang w:val="pt-BR"/>
        </w:rPr>
        <w:lastRenderedPageBreak/>
        <w:pict w14:anchorId="0805984C">
          <v:shape id="_x0000_i1027" type="#_x0000_t75" style="width:345.65pt;height:298.25pt;visibility:visible">
            <v:imagedata r:id="rId10" o:title=""/>
          </v:shape>
        </w:pict>
      </w:r>
    </w:p>
    <w:p w14:paraId="0F8C6BF8" w14:textId="77777777" w:rsidR="004F5E1B" w:rsidRDefault="00A90198" w:rsidP="004F5E1B">
      <w:pPr>
        <w:pStyle w:val="NormalWeb"/>
        <w:keepNext/>
        <w:jc w:val="center"/>
      </w:pPr>
      <w:r w:rsidRPr="009B335A">
        <w:rPr>
          <w:noProof/>
          <w:lang w:val="pt-BR"/>
        </w:rPr>
        <w:pict w14:anchorId="59B049C4">
          <v:shape id="_x0000_i1028" type="#_x0000_t75" style="width:345.65pt;height:197.9pt;visibility:visible">
            <v:imagedata r:id="rId11" o:title=""/>
          </v:shape>
        </w:pict>
      </w:r>
    </w:p>
    <w:p w14:paraId="1916C0D8" w14:textId="77777777" w:rsidR="0053739C" w:rsidRPr="004F5E1B" w:rsidRDefault="004F5E1B" w:rsidP="00B1442B">
      <w:pPr>
        <w:pStyle w:val="Legenda"/>
        <w:rPr>
          <w:lang w:val="pt-BR"/>
        </w:rPr>
      </w:pPr>
      <w:bookmarkStart w:id="1" w:name="_Ref232177691"/>
      <w:r w:rsidRPr="004F5E1B">
        <w:t xml:space="preserve">Fig. </w:t>
      </w:r>
      <w:r w:rsidRPr="004F5E1B">
        <w:fldChar w:fldCharType="begin"/>
      </w:r>
      <w:r w:rsidRPr="004F5E1B">
        <w:instrText xml:space="preserve"> SEQ Fig. \* ARABIC </w:instrText>
      </w:r>
      <w:r w:rsidRPr="004F5E1B">
        <w:fldChar w:fldCharType="separate"/>
      </w:r>
      <w:r w:rsidR="00CC62A8">
        <w:rPr>
          <w:noProof/>
        </w:rPr>
        <w:t>2</w:t>
      </w:r>
      <w:r w:rsidRPr="004F5E1B">
        <w:fldChar w:fldCharType="end"/>
      </w:r>
      <w:bookmarkEnd w:id="1"/>
      <w:r w:rsidRPr="004F5E1B">
        <w:t xml:space="preserve">. </w:t>
      </w:r>
      <w:r w:rsidRPr="00CC62A8">
        <w:t>Fluxograma que será utilizado no desenvolvimento da aplicação</w:t>
      </w:r>
    </w:p>
    <w:p w14:paraId="18F0D758" w14:textId="77777777" w:rsidR="009B1D59" w:rsidRPr="009B335A" w:rsidRDefault="00DB566E" w:rsidP="00DB566E">
      <w:pPr>
        <w:pStyle w:val="heading2"/>
        <w:rPr>
          <w:lang w:val="pt-BR"/>
        </w:rPr>
      </w:pPr>
      <w:r w:rsidRPr="009B335A">
        <w:rPr>
          <w:lang w:val="pt-BR"/>
        </w:rPr>
        <w:lastRenderedPageBreak/>
        <w:t>5.2   Requisitos não Funcionais</w:t>
      </w:r>
    </w:p>
    <w:p w14:paraId="6A81F946" w14:textId="77777777" w:rsidR="009B1D59" w:rsidRPr="009B335A" w:rsidRDefault="004A2578" w:rsidP="00DB566E">
      <w:pPr>
        <w:pStyle w:val="p1a"/>
        <w:rPr>
          <w:lang w:val="pt-BR"/>
        </w:rPr>
      </w:pPr>
      <w:r w:rsidRPr="009B335A">
        <w:rPr>
          <w:lang w:val="pt-BR"/>
        </w:rPr>
        <w:t>Especificam propriedades do sistema ou restrições que melhoram a sua funcionalidade</w:t>
      </w:r>
    </w:p>
    <w:p w14:paraId="1744D603" w14:textId="77777777" w:rsidR="009B1D59" w:rsidRPr="009B335A" w:rsidRDefault="000A3D4E" w:rsidP="00DB566E">
      <w:pPr>
        <w:pStyle w:val="heading3"/>
        <w:rPr>
          <w:lang w:val="pt-BR"/>
        </w:rPr>
      </w:pPr>
      <w:r w:rsidRPr="009B335A">
        <w:rPr>
          <w:lang w:val="pt-BR"/>
        </w:rPr>
        <w:t>5.2.1</w:t>
      </w:r>
      <w:r w:rsidR="009B1D59" w:rsidRPr="009B335A">
        <w:rPr>
          <w:lang w:val="pt-BR"/>
        </w:rPr>
        <w:t xml:space="preserve">   </w:t>
      </w:r>
      <w:r w:rsidR="00DB566E" w:rsidRPr="009B335A">
        <w:rPr>
          <w:lang w:val="pt-BR"/>
        </w:rPr>
        <w:t>Usabilidade</w:t>
      </w:r>
    </w:p>
    <w:p w14:paraId="46D2F3ED" w14:textId="77777777" w:rsidR="00810F48" w:rsidRPr="009B335A" w:rsidRDefault="00810F48">
      <w:pPr>
        <w:pStyle w:val="p1a"/>
        <w:numPr>
          <w:ilvl w:val="0"/>
          <w:numId w:val="7"/>
        </w:numPr>
        <w:rPr>
          <w:lang w:val="pt-BR" w:eastAsia="pt-PT"/>
        </w:rPr>
      </w:pPr>
      <w:r w:rsidRPr="009B335A">
        <w:rPr>
          <w:lang w:val="pt-BR" w:eastAsia="pt-PT"/>
        </w:rPr>
        <w:t>Utilização de caracteres distintos e intuitivos para representação no tabuleiro: ~ (água), # (navio), X (navio atingido), 0 (tiro que acertou a água).</w:t>
      </w:r>
    </w:p>
    <w:p w14:paraId="25E4A5D6" w14:textId="77777777" w:rsidR="00810F48" w:rsidRPr="009B335A" w:rsidRDefault="00810F48">
      <w:pPr>
        <w:pStyle w:val="p1a"/>
        <w:numPr>
          <w:ilvl w:val="0"/>
          <w:numId w:val="7"/>
        </w:numPr>
        <w:rPr>
          <w:lang w:val="pt-BR" w:eastAsia="pt-PT"/>
        </w:rPr>
      </w:pPr>
      <w:r w:rsidRPr="009B335A">
        <w:rPr>
          <w:lang w:val="pt-BR" w:eastAsia="pt-PT"/>
        </w:rPr>
        <w:t>O formato que o utilizador insere as coordenadas (por exemplo, "Linha, Coluna") é sempre o mesmo ao longo de todos os menus e rondas.</w:t>
      </w:r>
    </w:p>
    <w:p w14:paraId="4FBADB4F" w14:textId="77777777" w:rsidR="00810F48" w:rsidRPr="009B335A" w:rsidRDefault="00810F48">
      <w:pPr>
        <w:pStyle w:val="p1a"/>
        <w:numPr>
          <w:ilvl w:val="0"/>
          <w:numId w:val="7"/>
        </w:numPr>
        <w:rPr>
          <w:lang w:val="pt-BR" w:eastAsia="pt-PT"/>
        </w:rPr>
      </w:pPr>
      <w:r w:rsidRPr="009B335A">
        <w:rPr>
          <w:lang w:val="pt-BR" w:eastAsia="pt-PT"/>
        </w:rPr>
        <w:t>Exibição de mensagens de erro claras quando o utilizador tenta disparar para uma coordenada que já foi atingida ou que está fora dos limites do tabuleiro.</w:t>
      </w:r>
    </w:p>
    <w:p w14:paraId="4E7C3400" w14:textId="77777777" w:rsidR="00810F48" w:rsidRPr="009B335A" w:rsidRDefault="00810F48">
      <w:pPr>
        <w:pStyle w:val="p1a"/>
        <w:numPr>
          <w:ilvl w:val="0"/>
          <w:numId w:val="7"/>
        </w:numPr>
        <w:rPr>
          <w:lang w:val="pt-BR" w:eastAsia="pt-PT"/>
        </w:rPr>
      </w:pPr>
      <w:r w:rsidRPr="009B335A">
        <w:rPr>
          <w:lang w:val="pt-BR" w:eastAsia="pt-PT"/>
        </w:rPr>
        <w:t>O tabuleiro impresso na consola deve ter as linhas e colunas sempre identificadas por letras de A a J nas linhas e números de 1 a 10 nas colunas.</w:t>
      </w:r>
    </w:p>
    <w:p w14:paraId="0DE3B6B9" w14:textId="77777777" w:rsidR="00810F48" w:rsidRPr="009B335A" w:rsidRDefault="00810F48">
      <w:pPr>
        <w:pStyle w:val="p1a"/>
        <w:numPr>
          <w:ilvl w:val="0"/>
          <w:numId w:val="7"/>
        </w:numPr>
        <w:rPr>
          <w:lang w:val="pt-BR" w:eastAsia="pt-PT"/>
        </w:rPr>
      </w:pPr>
      <w:r w:rsidRPr="009B335A">
        <w:rPr>
          <w:lang w:val="pt-BR" w:eastAsia="pt-PT"/>
        </w:rPr>
        <w:t>O sistema deve aceitar tanto minúsculas como maiúsculas, por exemplo escrever “A 1” ou “a 1” deve ser o mesmo e ambos funcionam.</w:t>
      </w:r>
    </w:p>
    <w:p w14:paraId="73E59F0F" w14:textId="77777777" w:rsidR="000A3D4E" w:rsidRPr="009B335A" w:rsidRDefault="00810F48">
      <w:pPr>
        <w:pStyle w:val="p1a"/>
        <w:numPr>
          <w:ilvl w:val="0"/>
          <w:numId w:val="7"/>
        </w:numPr>
        <w:rPr>
          <w:lang w:val="pt-BR" w:eastAsia="pt-PT"/>
        </w:rPr>
      </w:pPr>
      <w:r w:rsidRPr="009B335A">
        <w:rPr>
          <w:lang w:val="pt-BR" w:eastAsia="pt-PT"/>
        </w:rPr>
        <w:t>O sistema deve limpar o ecrã da consola entre cada ronda, exibindo apenas a informação relevante para ronda atual.</w:t>
      </w:r>
    </w:p>
    <w:p w14:paraId="4B140A12" w14:textId="77777777" w:rsidR="007B562D" w:rsidRPr="009B335A" w:rsidRDefault="007B562D" w:rsidP="007B562D">
      <w:pPr>
        <w:rPr>
          <w:lang w:val="pt-BR" w:eastAsia="pt-PT"/>
        </w:rPr>
      </w:pPr>
    </w:p>
    <w:p w14:paraId="5AD325AF" w14:textId="77777777" w:rsidR="00246A32" w:rsidRDefault="00170A5A" w:rsidP="00246A32">
      <w:pPr>
        <w:pStyle w:val="heading1"/>
        <w:rPr>
          <w:lang w:val="pt-BR" w:eastAsia="pt-PT"/>
        </w:rPr>
      </w:pPr>
      <w:r w:rsidRPr="009B335A">
        <w:rPr>
          <w:lang w:val="pt-BR" w:eastAsia="pt-PT"/>
        </w:rPr>
        <w:t>6   Arquitetura Física</w:t>
      </w:r>
    </w:p>
    <w:p w14:paraId="71599FE9" w14:textId="77777777" w:rsidR="00246A32" w:rsidRPr="00246A32" w:rsidRDefault="00246A32" w:rsidP="00246A32">
      <w:pPr>
        <w:pStyle w:val="p1a"/>
        <w:rPr>
          <w:lang w:val="pt-BR" w:eastAsia="pt-PT"/>
        </w:rPr>
      </w:pPr>
      <w:r w:rsidRPr="00246A32">
        <w:rPr>
          <w:lang w:val="pt-BR" w:eastAsia="pt-PT"/>
        </w:rPr>
        <w:t>A arquitetura física</w:t>
      </w:r>
      <w:r w:rsidR="00356F17">
        <w:rPr>
          <w:lang w:val="pt-BR" w:eastAsia="pt-PT"/>
        </w:rPr>
        <w:t xml:space="preserve"> (</w:t>
      </w:r>
      <w:r w:rsidR="004F5E1B">
        <w:rPr>
          <w:lang w:val="pt-BR" w:eastAsia="pt-PT"/>
        </w:rPr>
        <w:fldChar w:fldCharType="begin"/>
      </w:r>
      <w:r w:rsidR="004F5E1B">
        <w:rPr>
          <w:lang w:val="pt-BR" w:eastAsia="pt-PT"/>
        </w:rPr>
        <w:instrText xml:space="preserve"> REF _Ref232177743 \h </w:instrText>
      </w:r>
      <w:r w:rsidR="004F5E1B">
        <w:rPr>
          <w:lang w:val="pt-BR" w:eastAsia="pt-PT"/>
        </w:rPr>
      </w:r>
      <w:r w:rsidR="004F5E1B">
        <w:rPr>
          <w:lang w:val="pt-BR" w:eastAsia="pt-PT"/>
        </w:rPr>
        <w:fldChar w:fldCharType="separate"/>
      </w:r>
      <w:r w:rsidR="004F5E1B">
        <w:t xml:space="preserve">Fig. </w:t>
      </w:r>
      <w:r w:rsidR="004F5E1B">
        <w:rPr>
          <w:noProof/>
        </w:rPr>
        <w:t>3</w:t>
      </w:r>
      <w:r w:rsidR="004F5E1B">
        <w:rPr>
          <w:lang w:val="pt-BR" w:eastAsia="pt-PT"/>
        </w:rPr>
        <w:fldChar w:fldCharType="end"/>
      </w:r>
      <w:r w:rsidR="00356F17">
        <w:rPr>
          <w:lang w:val="pt-BR" w:eastAsia="pt-PT"/>
        </w:rPr>
        <w:t>)</w:t>
      </w:r>
      <w:r w:rsidRPr="00246A32">
        <w:rPr>
          <w:lang w:val="pt-BR" w:eastAsia="pt-PT"/>
        </w:rPr>
        <w:t xml:space="preserve"> descreve </w:t>
      </w:r>
      <w:r>
        <w:rPr>
          <w:lang w:val="pt-BR" w:eastAsia="pt-PT"/>
        </w:rPr>
        <w:t xml:space="preserve">o </w:t>
      </w:r>
      <w:r w:rsidRPr="00246A32">
        <w:rPr>
          <w:lang w:val="pt-BR" w:eastAsia="pt-PT"/>
        </w:rPr>
        <w:t>hardware necessária à execução da aplicação.</w:t>
      </w:r>
      <w:r>
        <w:rPr>
          <w:lang w:val="pt-BR" w:eastAsia="pt-PT"/>
        </w:rPr>
        <w:t xml:space="preserve"> Neste caso a a aplicação apenas necessita de um computador onde a aplicação é executada e armazenada.</w:t>
      </w:r>
    </w:p>
    <w:p w14:paraId="165898B8" w14:textId="77777777" w:rsidR="004F5E1B" w:rsidRDefault="004F5E1B" w:rsidP="004F5E1B">
      <w:pPr>
        <w:keepNext/>
        <w:jc w:val="center"/>
      </w:pPr>
      <w:r w:rsidRPr="009B335A">
        <w:rPr>
          <w:noProof/>
          <w:lang w:val="pt-BR" w:eastAsia="pt-PT"/>
        </w:rPr>
        <w:pict w14:anchorId="5B0AB9D8">
          <v:shape id="_x0000_i1029" type="#_x0000_t75" style="width:340.2pt;height:198.6pt;visibility:visible">
            <v:imagedata r:id="rId12" o:title=""/>
          </v:shape>
        </w:pict>
      </w:r>
    </w:p>
    <w:p w14:paraId="5FE7940C" w14:textId="77777777" w:rsidR="00EF3553" w:rsidRPr="008214A1" w:rsidRDefault="004F5E1B" w:rsidP="00B1442B">
      <w:pPr>
        <w:pStyle w:val="Legenda"/>
        <w:rPr>
          <w:lang w:val="pt-BR"/>
        </w:rPr>
      </w:pPr>
      <w:bookmarkStart w:id="2" w:name="_Ref232177743"/>
      <w:r w:rsidRPr="004F5E1B">
        <w:t xml:space="preserve">Fig. </w:t>
      </w:r>
      <w:r w:rsidRPr="004F5E1B">
        <w:fldChar w:fldCharType="begin"/>
      </w:r>
      <w:r w:rsidRPr="004F5E1B">
        <w:instrText xml:space="preserve"> SEQ Fig. \* ARABIC </w:instrText>
      </w:r>
      <w:r w:rsidRPr="004F5E1B">
        <w:fldChar w:fldCharType="separate"/>
      </w:r>
      <w:r w:rsidR="00CC62A8">
        <w:rPr>
          <w:noProof/>
        </w:rPr>
        <w:t>3</w:t>
      </w:r>
      <w:r w:rsidRPr="004F5E1B">
        <w:fldChar w:fldCharType="end"/>
      </w:r>
      <w:bookmarkEnd w:id="2"/>
      <w:r w:rsidRPr="004F5E1B">
        <w:t xml:space="preserve">. </w:t>
      </w:r>
      <w:r w:rsidRPr="008214A1">
        <w:t>Arquitetura física da aplicação</w:t>
      </w:r>
    </w:p>
    <w:p w14:paraId="52277BF5" w14:textId="77777777" w:rsidR="007B562D" w:rsidRDefault="00EF3553" w:rsidP="007B562D">
      <w:pPr>
        <w:pStyle w:val="heading1"/>
        <w:rPr>
          <w:lang w:val="pt-BR"/>
        </w:rPr>
      </w:pPr>
      <w:r w:rsidRPr="009B335A">
        <w:rPr>
          <w:lang w:val="pt-BR" w:eastAsia="pt-PT"/>
        </w:rPr>
        <w:lastRenderedPageBreak/>
        <w:t>7</w:t>
      </w:r>
      <w:r w:rsidR="007B562D" w:rsidRPr="009B335A">
        <w:rPr>
          <w:lang w:val="pt-BR" w:eastAsia="pt-PT"/>
        </w:rPr>
        <w:t xml:space="preserve">   </w:t>
      </w:r>
      <w:r w:rsidR="00170A5A" w:rsidRPr="009B335A">
        <w:rPr>
          <w:lang w:val="pt-BR"/>
        </w:rPr>
        <w:t>Arquitetura Lógica</w:t>
      </w:r>
    </w:p>
    <w:p w14:paraId="4FCB398C" w14:textId="77777777" w:rsidR="00246A32" w:rsidRPr="00246A32" w:rsidRDefault="00246A32" w:rsidP="004F5E1B">
      <w:pPr>
        <w:ind w:firstLine="0"/>
        <w:rPr>
          <w:lang w:val="pt-BR"/>
        </w:rPr>
      </w:pPr>
      <w:r w:rsidRPr="00246A32">
        <w:rPr>
          <w:lang w:val="pt-BR"/>
        </w:rPr>
        <w:t>A arquitetura lógica</w:t>
      </w:r>
      <w:r w:rsidR="004F5E1B">
        <w:rPr>
          <w:lang w:val="pt-BR"/>
        </w:rPr>
        <w:t xml:space="preserve"> (</w:t>
      </w:r>
      <w:r w:rsidR="004F5E1B">
        <w:rPr>
          <w:lang w:val="pt-BR"/>
        </w:rPr>
        <w:fldChar w:fldCharType="begin"/>
      </w:r>
      <w:r w:rsidR="004F5E1B">
        <w:rPr>
          <w:lang w:val="pt-BR"/>
        </w:rPr>
        <w:instrText xml:space="preserve"> REF _Ref232177773 \h </w:instrText>
      </w:r>
      <w:r w:rsidR="004F5E1B">
        <w:rPr>
          <w:lang w:val="pt-BR"/>
        </w:rPr>
      </w:r>
      <w:r w:rsidR="004F5E1B">
        <w:rPr>
          <w:lang w:val="pt-BR"/>
        </w:rPr>
        <w:fldChar w:fldCharType="separate"/>
      </w:r>
      <w:r w:rsidR="004F5E1B">
        <w:t xml:space="preserve">Fig. </w:t>
      </w:r>
      <w:r w:rsidR="004F5E1B">
        <w:rPr>
          <w:noProof/>
        </w:rPr>
        <w:t>4</w:t>
      </w:r>
      <w:r w:rsidR="004F5E1B">
        <w:rPr>
          <w:lang w:val="pt-BR"/>
        </w:rPr>
        <w:fldChar w:fldCharType="end"/>
      </w:r>
      <w:r w:rsidR="004F5E1B">
        <w:rPr>
          <w:lang w:val="pt-BR"/>
        </w:rPr>
        <w:t>)</w:t>
      </w:r>
      <w:r w:rsidRPr="00246A32">
        <w:rPr>
          <w:lang w:val="pt-BR"/>
        </w:rPr>
        <w:t xml:space="preserve"> representa a forma como os diferentes componentes de software da aplicação se organizam e se relacionam entre si, seguindo os princípios da Programação Orientada a Objetos.</w:t>
      </w:r>
    </w:p>
    <w:p w14:paraId="426B9E01" w14:textId="77777777" w:rsidR="00246A32" w:rsidRPr="00246A32" w:rsidRDefault="00246A32" w:rsidP="00246A32">
      <w:pPr>
        <w:pStyle w:val="p1a"/>
        <w:rPr>
          <w:lang w:val="pt-BR" w:eastAsia="pt-PT"/>
        </w:rPr>
      </w:pPr>
    </w:p>
    <w:p w14:paraId="359966A7" w14:textId="77777777" w:rsidR="004F5E1B" w:rsidRPr="004F5E1B" w:rsidRDefault="004F5E1B" w:rsidP="004F5E1B">
      <w:pPr>
        <w:keepNext/>
        <w:jc w:val="center"/>
        <w:rPr>
          <w:noProof/>
          <w:lang w:val="pt-BR" w:eastAsia="pt-PT"/>
        </w:rPr>
      </w:pPr>
      <w:r w:rsidRPr="009B335A">
        <w:rPr>
          <w:noProof/>
          <w:lang w:val="pt-BR" w:eastAsia="pt-PT"/>
        </w:rPr>
        <w:pict w14:anchorId="458884E9">
          <v:shape id="_x0000_i1030" type="#_x0000_t75" style="width:228.3pt;height:203.05pt;visibility:visible">
            <v:imagedata r:id="rId13" o:title="" croptop="830f"/>
          </v:shape>
        </w:pict>
      </w:r>
    </w:p>
    <w:p w14:paraId="5903E9C9" w14:textId="77777777" w:rsidR="007B562D" w:rsidRPr="009B335A" w:rsidRDefault="004F5E1B" w:rsidP="00B1442B">
      <w:pPr>
        <w:pStyle w:val="Legenda"/>
        <w:rPr>
          <w:lang w:val="pt-BR"/>
        </w:rPr>
      </w:pPr>
      <w:bookmarkStart w:id="3" w:name="_Ref232177773"/>
      <w:r w:rsidRPr="004F5E1B">
        <w:t xml:space="preserve">Fig. </w:t>
      </w:r>
      <w:r w:rsidRPr="004F5E1B">
        <w:fldChar w:fldCharType="begin"/>
      </w:r>
      <w:r w:rsidRPr="004F5E1B">
        <w:instrText xml:space="preserve"> SEQ Fig. \* ARABIC </w:instrText>
      </w:r>
      <w:r w:rsidRPr="004F5E1B">
        <w:fldChar w:fldCharType="separate"/>
      </w:r>
      <w:r w:rsidR="00CC62A8">
        <w:rPr>
          <w:noProof/>
        </w:rPr>
        <w:t>4</w:t>
      </w:r>
      <w:r w:rsidRPr="004F5E1B">
        <w:fldChar w:fldCharType="end"/>
      </w:r>
      <w:bookmarkEnd w:id="3"/>
      <w:r w:rsidRPr="004F5E1B">
        <w:t>.</w:t>
      </w:r>
      <w:r w:rsidRPr="00AA4817">
        <w:t xml:space="preserve"> Arquitetura lógica da aplicação</w:t>
      </w:r>
    </w:p>
    <w:p w14:paraId="062CAB0D" w14:textId="77777777" w:rsidR="007B562D" w:rsidRDefault="00EF3553" w:rsidP="007B562D">
      <w:pPr>
        <w:pStyle w:val="heading1"/>
        <w:rPr>
          <w:lang w:val="pt-BR" w:eastAsia="pt-PT"/>
        </w:rPr>
      </w:pPr>
      <w:r w:rsidRPr="009B335A">
        <w:rPr>
          <w:lang w:val="pt-BR" w:eastAsia="pt-PT"/>
        </w:rPr>
        <w:t>8</w:t>
      </w:r>
      <w:r w:rsidR="00170A5A" w:rsidRPr="009B335A">
        <w:rPr>
          <w:lang w:val="pt-BR" w:eastAsia="pt-PT"/>
        </w:rPr>
        <w:t xml:space="preserve">   Organização do Código</w:t>
      </w:r>
    </w:p>
    <w:p w14:paraId="7AAABBD4" w14:textId="77777777" w:rsidR="004F5E1B" w:rsidRPr="004F5E1B" w:rsidRDefault="004F5E1B" w:rsidP="004F5E1B">
      <w:pPr>
        <w:pStyle w:val="p1a"/>
        <w:rPr>
          <w:lang w:val="pt-BR" w:eastAsia="pt-PT"/>
        </w:rPr>
      </w:pPr>
      <w:r w:rsidRPr="004F5E1B">
        <w:rPr>
          <w:lang w:val="pt-BR" w:eastAsia="pt-PT"/>
        </w:rPr>
        <w:t xml:space="preserve">De forma a complementar a arquitetura lógica apresentada anteriormente, a </w:t>
      </w:r>
      <w:r w:rsidRPr="00CC62A8">
        <w:rPr>
          <w:lang w:val="pt-BR" w:eastAsia="pt-PT"/>
        </w:rPr>
        <w:fldChar w:fldCharType="begin"/>
      </w:r>
      <w:r w:rsidRPr="00CC62A8">
        <w:rPr>
          <w:lang w:val="pt-BR" w:eastAsia="pt-PT"/>
        </w:rPr>
        <w:instrText xml:space="preserve"> REF _Ref232178039 \h </w:instrText>
      </w:r>
      <w:r w:rsidRPr="00CC62A8">
        <w:rPr>
          <w:lang w:val="pt-BR" w:eastAsia="pt-PT"/>
        </w:rPr>
      </w:r>
      <w:r w:rsidRPr="00CC62A8">
        <w:rPr>
          <w:lang w:val="pt-BR" w:eastAsia="pt-PT"/>
        </w:rPr>
        <w:instrText xml:space="preserve"> \* MERGEFORMAT </w:instrText>
      </w:r>
      <w:r w:rsidRPr="00CC62A8">
        <w:rPr>
          <w:lang w:val="pt-BR" w:eastAsia="pt-PT"/>
        </w:rPr>
        <w:fldChar w:fldCharType="separate"/>
      </w:r>
      <w:r w:rsidRPr="00CC62A8">
        <w:t xml:space="preserve">Fig. </w:t>
      </w:r>
      <w:r w:rsidRPr="00CC62A8">
        <w:rPr>
          <w:noProof/>
        </w:rPr>
        <w:t>5</w:t>
      </w:r>
      <w:r w:rsidRPr="00CC62A8">
        <w:rPr>
          <w:lang w:val="pt-BR" w:eastAsia="pt-PT"/>
        </w:rPr>
        <w:fldChar w:fldCharType="end"/>
      </w:r>
      <w:r w:rsidRPr="00CC62A8">
        <w:rPr>
          <w:lang w:val="pt-BR" w:eastAsia="pt-PT"/>
        </w:rPr>
        <w:t xml:space="preserve"> </w:t>
      </w:r>
      <w:r w:rsidRPr="004F5E1B">
        <w:rPr>
          <w:lang w:val="pt-BR" w:eastAsia="pt-PT"/>
        </w:rPr>
        <w:t>mostra como o código da aplicação está organizado, assim como as dependências de inclusão existentes entre cada um.</w:t>
      </w:r>
    </w:p>
    <w:p w14:paraId="02F4B75E" w14:textId="77777777" w:rsidR="004F5E1B" w:rsidRDefault="004F5E1B" w:rsidP="004F5E1B">
      <w:pPr>
        <w:keepNext/>
        <w:jc w:val="center"/>
      </w:pPr>
      <w:r w:rsidRPr="009B335A">
        <w:rPr>
          <w:noProof/>
          <w:lang w:val="pt-BR" w:eastAsia="pt-PT"/>
        </w:rPr>
        <w:pict w14:anchorId="215FB8A3">
          <v:shape id="_x0000_i1031" type="#_x0000_t75" style="width:322.45pt;height:137.85pt;visibility:visible">
            <v:imagedata r:id="rId14" o:title=""/>
          </v:shape>
        </w:pict>
      </w:r>
    </w:p>
    <w:p w14:paraId="012B54AA" w14:textId="77777777" w:rsidR="007B562D" w:rsidRPr="00AA4817" w:rsidRDefault="004F5E1B" w:rsidP="00B1442B">
      <w:pPr>
        <w:pStyle w:val="Legenda"/>
        <w:rPr>
          <w:lang w:val="pt-BR"/>
        </w:rPr>
      </w:pPr>
      <w:bookmarkStart w:id="4" w:name="_Ref232178039"/>
      <w:r w:rsidRPr="004F5E1B">
        <w:t xml:space="preserve">Fig. </w:t>
      </w:r>
      <w:r w:rsidRPr="004F5E1B">
        <w:fldChar w:fldCharType="begin"/>
      </w:r>
      <w:r w:rsidRPr="004F5E1B">
        <w:instrText xml:space="preserve"> SEQ Fig. \* ARABIC </w:instrText>
      </w:r>
      <w:r w:rsidRPr="004F5E1B">
        <w:fldChar w:fldCharType="separate"/>
      </w:r>
      <w:r w:rsidR="00CC62A8">
        <w:rPr>
          <w:noProof/>
        </w:rPr>
        <w:t>5</w:t>
      </w:r>
      <w:r w:rsidRPr="004F5E1B">
        <w:fldChar w:fldCharType="end"/>
      </w:r>
      <w:bookmarkEnd w:id="4"/>
      <w:r w:rsidRPr="004F5E1B">
        <w:t xml:space="preserve">. </w:t>
      </w:r>
      <w:r w:rsidRPr="00AA4817">
        <w:t>Organização do código da aplicação</w:t>
      </w:r>
    </w:p>
    <w:p w14:paraId="765BA41F" w14:textId="77777777" w:rsidR="007B562D" w:rsidRDefault="00D87E5D" w:rsidP="007B562D">
      <w:pPr>
        <w:pStyle w:val="heading1"/>
        <w:rPr>
          <w:lang w:val="pt-BR" w:eastAsia="pt-PT"/>
        </w:rPr>
      </w:pPr>
      <w:r w:rsidRPr="009B335A">
        <w:rPr>
          <w:lang w:val="pt-BR" w:eastAsia="pt-PT"/>
        </w:rPr>
        <w:br w:type="page"/>
      </w:r>
      <w:r w:rsidR="00EF3553" w:rsidRPr="009B335A">
        <w:rPr>
          <w:lang w:val="pt-BR" w:eastAsia="pt-PT"/>
        </w:rPr>
        <w:lastRenderedPageBreak/>
        <w:t>9</w:t>
      </w:r>
      <w:r w:rsidR="007B562D" w:rsidRPr="009B335A">
        <w:rPr>
          <w:lang w:val="pt-BR" w:eastAsia="pt-PT"/>
        </w:rPr>
        <w:t xml:space="preserve">   </w:t>
      </w:r>
      <w:r w:rsidR="00170A5A" w:rsidRPr="009B335A">
        <w:rPr>
          <w:lang w:val="pt-BR" w:eastAsia="pt-PT"/>
        </w:rPr>
        <w:t>Diagrama de Classes de Modelo</w:t>
      </w:r>
    </w:p>
    <w:p w14:paraId="34B42A19" w14:textId="77777777" w:rsidR="00AA4817" w:rsidRDefault="00AA4817" w:rsidP="00AA4817">
      <w:pPr>
        <w:pStyle w:val="p1a"/>
        <w:rPr>
          <w:lang w:val="pt-BR" w:eastAsia="pt-PT"/>
        </w:rPr>
      </w:pPr>
      <w:r w:rsidRPr="00AA4817">
        <w:rPr>
          <w:lang w:val="pt-BR" w:eastAsia="pt-PT"/>
        </w:rPr>
        <w:t xml:space="preserve">O diagrama de classes </w:t>
      </w:r>
      <w:r>
        <w:rPr>
          <w:lang w:val="pt-BR" w:eastAsia="pt-PT"/>
        </w:rPr>
        <w:t>(</w:t>
      </w:r>
      <w:r w:rsidRPr="00AA4817">
        <w:rPr>
          <w:lang w:val="pt-BR" w:eastAsia="pt-PT"/>
        </w:rPr>
        <w:fldChar w:fldCharType="begin"/>
      </w:r>
      <w:r w:rsidRPr="00AA4817">
        <w:rPr>
          <w:lang w:val="pt-BR" w:eastAsia="pt-PT"/>
        </w:rPr>
        <w:instrText xml:space="preserve"> REF _Ref232178308 \h </w:instrText>
      </w:r>
      <w:r w:rsidRPr="00AA4817">
        <w:rPr>
          <w:lang w:val="pt-BR" w:eastAsia="pt-PT"/>
        </w:rPr>
      </w:r>
      <w:r>
        <w:rPr>
          <w:lang w:val="pt-BR" w:eastAsia="pt-PT"/>
        </w:rPr>
        <w:instrText xml:space="preserve"> \* MERGEFORMAT </w:instrText>
      </w:r>
      <w:r w:rsidRPr="00AA4817">
        <w:rPr>
          <w:lang w:val="pt-BR" w:eastAsia="pt-PT"/>
        </w:rPr>
        <w:fldChar w:fldCharType="separate"/>
      </w:r>
      <w:r w:rsidRPr="00AA4817">
        <w:t xml:space="preserve">Fig. </w:t>
      </w:r>
      <w:r w:rsidRPr="00AA4817">
        <w:rPr>
          <w:noProof/>
        </w:rPr>
        <w:t>6</w:t>
      </w:r>
      <w:r w:rsidRPr="00AA4817">
        <w:rPr>
          <w:lang w:val="pt-BR" w:eastAsia="pt-PT"/>
        </w:rPr>
        <w:fldChar w:fldCharType="end"/>
      </w:r>
      <w:r>
        <w:rPr>
          <w:lang w:val="pt-BR" w:eastAsia="pt-PT"/>
        </w:rPr>
        <w:t>)</w:t>
      </w:r>
      <w:r w:rsidRPr="00AA4817">
        <w:rPr>
          <w:lang w:val="pt-BR" w:eastAsia="pt-PT"/>
        </w:rPr>
        <w:t>de modelo representa as principais entidades do domínio da aplicação e a forma como se relacionam entre si.</w:t>
      </w:r>
    </w:p>
    <w:p w14:paraId="7EBFDD04" w14:textId="77777777" w:rsidR="00AA4817" w:rsidRPr="00AA4817" w:rsidRDefault="00AA4817" w:rsidP="00AA4817">
      <w:pPr>
        <w:rPr>
          <w:lang w:val="pt-BR" w:eastAsia="pt-PT"/>
        </w:rPr>
      </w:pPr>
    </w:p>
    <w:p w14:paraId="218EDDCA" w14:textId="77777777" w:rsidR="004F5E1B" w:rsidRPr="00AA4817" w:rsidRDefault="00AA4817" w:rsidP="00AA4817">
      <w:pPr>
        <w:pStyle w:val="p1a"/>
        <w:jc w:val="center"/>
        <w:rPr>
          <w:lang w:val="pt-BR" w:eastAsia="pt-PT"/>
        </w:rPr>
      </w:pPr>
      <w:r w:rsidRPr="00AA4817">
        <w:pict w14:anchorId="703AFE75">
          <v:shape id="_x0000_i1032" type="#_x0000_t75" style="width:234.1pt;height:410.85pt;visibility:visible">
            <v:imagedata r:id="rId15" o:title=""/>
          </v:shape>
        </w:pict>
      </w:r>
    </w:p>
    <w:p w14:paraId="00DF4143" w14:textId="77777777" w:rsidR="007B562D" w:rsidRPr="004F5E1B" w:rsidRDefault="004F5E1B" w:rsidP="00B1442B">
      <w:pPr>
        <w:pStyle w:val="Legenda"/>
        <w:rPr>
          <w:lang w:val="pt-BR"/>
        </w:rPr>
      </w:pPr>
      <w:bookmarkStart w:id="5" w:name="_Ref232178308"/>
      <w:r w:rsidRPr="004F5E1B">
        <w:t xml:space="preserve">Fig. </w:t>
      </w:r>
      <w:r w:rsidRPr="004F5E1B">
        <w:fldChar w:fldCharType="begin"/>
      </w:r>
      <w:r w:rsidRPr="004F5E1B">
        <w:instrText xml:space="preserve"> SEQ Fig. \* ARABIC </w:instrText>
      </w:r>
      <w:r w:rsidRPr="004F5E1B">
        <w:fldChar w:fldCharType="separate"/>
      </w:r>
      <w:r w:rsidR="00CC62A8">
        <w:rPr>
          <w:noProof/>
        </w:rPr>
        <w:t>6</w:t>
      </w:r>
      <w:r w:rsidRPr="004F5E1B">
        <w:fldChar w:fldCharType="end"/>
      </w:r>
      <w:bookmarkEnd w:id="5"/>
      <w:r w:rsidRPr="004F5E1B">
        <w:t xml:space="preserve">. </w:t>
      </w:r>
      <w:r w:rsidRPr="00AA4817">
        <w:t>Diagrama de classes de modelo que serão utilizadas na aplicação</w:t>
      </w:r>
    </w:p>
    <w:p w14:paraId="0FD767A2" w14:textId="77777777" w:rsidR="007B562D" w:rsidRDefault="00EF3553" w:rsidP="007B562D">
      <w:pPr>
        <w:pStyle w:val="heading1"/>
        <w:rPr>
          <w:lang w:val="pt-BR" w:eastAsia="pt-PT"/>
        </w:rPr>
      </w:pPr>
      <w:r w:rsidRPr="009B335A">
        <w:rPr>
          <w:lang w:val="pt-BR" w:eastAsia="pt-PT"/>
        </w:rPr>
        <w:lastRenderedPageBreak/>
        <w:t>10</w:t>
      </w:r>
      <w:r w:rsidR="007B562D" w:rsidRPr="009B335A">
        <w:rPr>
          <w:lang w:val="pt-BR" w:eastAsia="pt-PT"/>
        </w:rPr>
        <w:t xml:space="preserve">   </w:t>
      </w:r>
      <w:r w:rsidR="00170A5A" w:rsidRPr="009B335A">
        <w:rPr>
          <w:lang w:val="pt-BR" w:eastAsia="pt-PT"/>
        </w:rPr>
        <w:t>Diagrama de Classes de Exceções</w:t>
      </w:r>
    </w:p>
    <w:p w14:paraId="55AF5F7C" w14:textId="77777777" w:rsidR="00AA4817" w:rsidRDefault="00AA4817" w:rsidP="00AA4817">
      <w:pPr>
        <w:pStyle w:val="p1a"/>
        <w:rPr>
          <w:lang w:val="pt-BR" w:eastAsia="pt-PT"/>
        </w:rPr>
      </w:pPr>
      <w:r w:rsidRPr="00AA4817">
        <w:rPr>
          <w:lang w:val="pt-BR" w:eastAsia="pt-PT"/>
        </w:rPr>
        <w:t>Para o tratamento de erros e a validação de dados, foram definidas três classes de exceções personalizadas</w:t>
      </w:r>
      <w:r>
        <w:rPr>
          <w:lang w:val="pt-BR" w:eastAsia="pt-PT"/>
        </w:rPr>
        <w:t>:</w:t>
      </w:r>
      <w:r w:rsidRPr="00AA4817">
        <w:rPr>
          <w:lang w:val="pt-BR" w:eastAsia="pt-PT"/>
        </w:rPr>
        <w:t xml:space="preserve"> DuplicatedDataException, InvalidDataException e NoDataException</w:t>
      </w:r>
      <w:r>
        <w:rPr>
          <w:lang w:val="pt-BR" w:eastAsia="pt-PT"/>
        </w:rPr>
        <w:t>.</w:t>
      </w:r>
      <w:r w:rsidRPr="00AA4817">
        <w:rPr>
          <w:lang w:val="pt-BR" w:eastAsia="pt-PT"/>
        </w:rPr>
        <w:t xml:space="preserve"> </w:t>
      </w:r>
      <w:r>
        <w:rPr>
          <w:lang w:val="pt-BR" w:eastAsia="pt-PT"/>
        </w:rPr>
        <w:t>Estas</w:t>
      </w:r>
      <w:r w:rsidRPr="00AA4817">
        <w:rPr>
          <w:lang w:val="pt-BR" w:eastAsia="pt-PT"/>
        </w:rPr>
        <w:t xml:space="preserve"> derivam da classe std::exception O diagrama seguinte</w:t>
      </w:r>
      <w:r>
        <w:rPr>
          <w:lang w:val="pt-BR" w:eastAsia="pt-PT"/>
        </w:rPr>
        <w:t xml:space="preserve"> </w:t>
      </w:r>
      <w:r w:rsidRPr="00AA4817">
        <w:rPr>
          <w:lang w:val="pt-BR" w:eastAsia="pt-PT"/>
        </w:rPr>
        <w:t>(</w:t>
      </w:r>
      <w:r w:rsidRPr="00AA4817">
        <w:rPr>
          <w:lang w:val="pt-BR" w:eastAsia="pt-PT"/>
        </w:rPr>
        <w:fldChar w:fldCharType="begin"/>
      </w:r>
      <w:r w:rsidRPr="00AA4817">
        <w:rPr>
          <w:lang w:val="pt-BR" w:eastAsia="pt-PT"/>
        </w:rPr>
        <w:instrText xml:space="preserve"> REF _Ref232178690 \h </w:instrText>
      </w:r>
      <w:r w:rsidRPr="00AA4817">
        <w:rPr>
          <w:lang w:val="pt-BR" w:eastAsia="pt-PT"/>
        </w:rPr>
      </w:r>
      <w:r>
        <w:rPr>
          <w:lang w:val="pt-BR" w:eastAsia="pt-PT"/>
        </w:rPr>
        <w:instrText xml:space="preserve"> \* MERGEFORMAT </w:instrText>
      </w:r>
      <w:r w:rsidRPr="00AA4817">
        <w:rPr>
          <w:lang w:val="pt-BR" w:eastAsia="pt-PT"/>
        </w:rPr>
        <w:fldChar w:fldCharType="separate"/>
      </w:r>
      <w:r w:rsidRPr="00AA4817">
        <w:t xml:space="preserve">Fig. </w:t>
      </w:r>
      <w:r w:rsidRPr="00AA4817">
        <w:rPr>
          <w:noProof/>
        </w:rPr>
        <w:t>7</w:t>
      </w:r>
      <w:r w:rsidRPr="00AA4817">
        <w:rPr>
          <w:lang w:val="pt-BR" w:eastAsia="pt-PT"/>
        </w:rPr>
        <w:fldChar w:fldCharType="end"/>
      </w:r>
      <w:r w:rsidRPr="00AA4817">
        <w:rPr>
          <w:lang w:val="pt-BR" w:eastAsia="pt-PT"/>
        </w:rPr>
        <w:t>)</w:t>
      </w:r>
      <w:r>
        <w:rPr>
          <w:lang w:val="pt-BR" w:eastAsia="pt-PT"/>
        </w:rPr>
        <w:t xml:space="preserve"> </w:t>
      </w:r>
      <w:r w:rsidRPr="00AA4817">
        <w:rPr>
          <w:lang w:val="pt-BR" w:eastAsia="pt-PT"/>
        </w:rPr>
        <w:t>apresenta estas classes, bem como os respetivos atributos e métodos.</w:t>
      </w:r>
    </w:p>
    <w:p w14:paraId="43EEEEC7" w14:textId="77777777" w:rsidR="00AA4817" w:rsidRDefault="00AA4817" w:rsidP="00AA4817">
      <w:pPr>
        <w:pStyle w:val="p1a"/>
        <w:rPr>
          <w:lang w:val="pt-BR" w:eastAsia="pt-PT"/>
        </w:rPr>
      </w:pPr>
    </w:p>
    <w:p w14:paraId="404B1877" w14:textId="77777777" w:rsidR="00AA4817" w:rsidRDefault="00A90198" w:rsidP="00AA4817">
      <w:pPr>
        <w:pStyle w:val="p1a"/>
        <w:keepNext/>
      </w:pPr>
      <w:r w:rsidRPr="009B335A">
        <w:rPr>
          <w:noProof/>
          <w:lang w:val="pt-BR" w:eastAsia="pt-PT"/>
        </w:rPr>
        <w:pict w14:anchorId="2240C604">
          <v:shape id="_x0000_i1033" type="#_x0000_t75" style="width:346pt;height:139.2pt;visibility:visible">
            <v:imagedata r:id="rId16" o:title=""/>
          </v:shape>
        </w:pict>
      </w:r>
    </w:p>
    <w:p w14:paraId="1BF674B5" w14:textId="77777777" w:rsidR="00AA4817" w:rsidRPr="00CC62A8" w:rsidRDefault="00AA4817" w:rsidP="00B1442B">
      <w:pPr>
        <w:pStyle w:val="Legenda"/>
        <w:rPr>
          <w:lang w:val="pt-BR" w:eastAsia="pt-PT"/>
        </w:rPr>
      </w:pPr>
      <w:bookmarkStart w:id="6" w:name="_Ref232178690"/>
      <w:r w:rsidRPr="00AA4817">
        <w:t xml:space="preserve">Fig. </w:t>
      </w:r>
      <w:r w:rsidRPr="00AA4817">
        <w:fldChar w:fldCharType="begin"/>
      </w:r>
      <w:r w:rsidRPr="00AA4817">
        <w:instrText xml:space="preserve"> SEQ Fig. \* ARABIC </w:instrText>
      </w:r>
      <w:r w:rsidRPr="00AA4817">
        <w:fldChar w:fldCharType="separate"/>
      </w:r>
      <w:r w:rsidR="00CC62A8">
        <w:rPr>
          <w:noProof/>
        </w:rPr>
        <w:t>7</w:t>
      </w:r>
      <w:r w:rsidRPr="00AA4817">
        <w:fldChar w:fldCharType="end"/>
      </w:r>
      <w:bookmarkEnd w:id="6"/>
      <w:r w:rsidRPr="00AA4817">
        <w:t xml:space="preserve">. </w:t>
      </w:r>
      <w:r w:rsidRPr="00CC62A8">
        <w:t>Diagrama de classes de exceções que serão utilizadas na aplicação</w:t>
      </w:r>
    </w:p>
    <w:p w14:paraId="58E817AC" w14:textId="77777777" w:rsidR="0018022F" w:rsidRDefault="00170A5A" w:rsidP="0018022F">
      <w:pPr>
        <w:pStyle w:val="heading1"/>
        <w:rPr>
          <w:lang w:val="pt-BR" w:eastAsia="pt-PT"/>
        </w:rPr>
      </w:pPr>
      <w:r w:rsidRPr="009B335A">
        <w:rPr>
          <w:lang w:val="pt-BR" w:eastAsia="pt-PT"/>
        </w:rPr>
        <w:t>11   Interface de Usuário</w:t>
      </w:r>
    </w:p>
    <w:p w14:paraId="5AE10C1B" w14:textId="77777777" w:rsidR="00CC62A8" w:rsidRPr="00CC62A8" w:rsidRDefault="00CC62A8" w:rsidP="00CC62A8">
      <w:pPr>
        <w:pStyle w:val="p1a"/>
        <w:rPr>
          <w:lang w:val="pt-BR" w:eastAsia="pt-PT"/>
        </w:rPr>
      </w:pPr>
      <w:r>
        <w:rPr>
          <w:lang w:val="pt-BR" w:eastAsia="pt-PT"/>
        </w:rPr>
        <w:t>A interface de usuário</w:t>
      </w:r>
      <w:r w:rsidR="0094186E">
        <w:rPr>
          <w:lang w:val="pt-BR" w:eastAsia="pt-PT"/>
        </w:rPr>
        <w:t xml:space="preserve"> (</w:t>
      </w:r>
      <w:r w:rsidR="0094186E">
        <w:rPr>
          <w:lang w:val="pt-BR" w:eastAsia="pt-PT"/>
        </w:rPr>
        <w:fldChar w:fldCharType="begin"/>
      </w:r>
      <w:r w:rsidR="0094186E">
        <w:rPr>
          <w:lang w:val="pt-BR" w:eastAsia="pt-PT"/>
        </w:rPr>
        <w:instrText xml:space="preserve"> REF _Ref232179583 \h </w:instrText>
      </w:r>
      <w:r w:rsidR="0094186E">
        <w:rPr>
          <w:lang w:val="pt-BR" w:eastAsia="pt-PT"/>
        </w:rPr>
      </w:r>
      <w:r w:rsidR="0094186E">
        <w:rPr>
          <w:lang w:val="pt-BR" w:eastAsia="pt-PT"/>
        </w:rPr>
        <w:fldChar w:fldCharType="separate"/>
      </w:r>
      <w:r w:rsidR="0094186E">
        <w:t xml:space="preserve">Fig. </w:t>
      </w:r>
      <w:r w:rsidR="0094186E">
        <w:rPr>
          <w:noProof/>
        </w:rPr>
        <w:t>8</w:t>
      </w:r>
      <w:r w:rsidR="0094186E">
        <w:rPr>
          <w:lang w:val="pt-BR" w:eastAsia="pt-PT"/>
        </w:rPr>
        <w:fldChar w:fldCharType="end"/>
      </w:r>
      <w:r w:rsidR="0094186E">
        <w:rPr>
          <w:lang w:val="pt-BR" w:eastAsia="pt-PT"/>
        </w:rPr>
        <w:t>)</w:t>
      </w:r>
      <w:r w:rsidR="009B5E2E">
        <w:rPr>
          <w:lang w:val="pt-BR" w:eastAsia="pt-PT"/>
        </w:rPr>
        <w:t xml:space="preserve"> </w:t>
      </w:r>
      <w:r>
        <w:rPr>
          <w:lang w:val="pt-BR" w:eastAsia="pt-PT"/>
        </w:rPr>
        <w:t xml:space="preserve">mostra o funciomaneto da aplicação do ponto de vista do usuário, isto é, </w:t>
      </w:r>
      <w:proofErr w:type="gramStart"/>
      <w:r>
        <w:rPr>
          <w:lang w:val="pt-BR" w:eastAsia="pt-PT"/>
        </w:rPr>
        <w:t>a</w:t>
      </w:r>
      <w:proofErr w:type="gramEnd"/>
      <w:r>
        <w:rPr>
          <w:lang w:val="pt-BR" w:eastAsia="pt-PT"/>
        </w:rPr>
        <w:t xml:space="preserve"> estrutura das interfaces pelas quais o utilizador irá navegar para </w:t>
      </w:r>
      <w:r w:rsidR="0094186E">
        <w:rPr>
          <w:lang w:val="pt-BR" w:eastAsia="pt-PT"/>
        </w:rPr>
        <w:t xml:space="preserve">aceder aos </w:t>
      </w:r>
      <w:r w:rsidR="0094186E" w:rsidRPr="0094186E">
        <w:rPr>
          <w:lang w:val="pt-BR" w:eastAsia="pt-PT"/>
        </w:rPr>
        <w:t>diferentes menus do sistema</w:t>
      </w:r>
      <w:r w:rsidR="0094186E">
        <w:rPr>
          <w:lang w:val="pt-BR" w:eastAsia="pt-PT"/>
        </w:rPr>
        <w:t>:</w:t>
      </w:r>
      <w:r w:rsidR="0094186E" w:rsidRPr="0094186E">
        <w:rPr>
          <w:lang w:val="pt-BR" w:eastAsia="pt-PT"/>
        </w:rPr>
        <w:t xml:space="preserve"> menu de login, menu principal, novo jogo, dificuldade, posicionamento dos navios, tipo de ranking, estatísticas e ajuda e regras</w:t>
      </w:r>
      <w:r w:rsidR="0094186E">
        <w:rPr>
          <w:lang w:val="pt-BR" w:eastAsia="pt-PT"/>
        </w:rPr>
        <w:t>,</w:t>
      </w:r>
      <w:r w:rsidR="0094186E" w:rsidRPr="0094186E">
        <w:rPr>
          <w:lang w:val="pt-BR" w:eastAsia="pt-PT"/>
        </w:rPr>
        <w:t xml:space="preserve"> </w:t>
      </w:r>
      <w:r w:rsidR="0094186E">
        <w:rPr>
          <w:lang w:val="pt-BR" w:eastAsia="pt-PT"/>
        </w:rPr>
        <w:t xml:space="preserve">e </w:t>
      </w:r>
      <w:r w:rsidR="0094186E" w:rsidRPr="0094186E">
        <w:rPr>
          <w:lang w:val="pt-BR" w:eastAsia="pt-PT"/>
        </w:rPr>
        <w:t xml:space="preserve">especificando as opções disponíveis em cada </w:t>
      </w:r>
      <w:r w:rsidR="0094186E">
        <w:rPr>
          <w:lang w:val="pt-BR" w:eastAsia="pt-PT"/>
        </w:rPr>
        <w:t>menu.</w:t>
      </w:r>
    </w:p>
    <w:p w14:paraId="069A53DC" w14:textId="77777777" w:rsidR="00CC62A8" w:rsidRDefault="009B5E2E" w:rsidP="00CC62A8">
      <w:pPr>
        <w:pStyle w:val="p1a"/>
        <w:keepNext/>
        <w:jc w:val="center"/>
      </w:pPr>
      <w:r w:rsidRPr="009B335A">
        <w:rPr>
          <w:noProof/>
          <w:lang w:val="pt-BR" w:eastAsia="pt-PT"/>
        </w:rPr>
        <w:lastRenderedPageBreak/>
        <w:pict w14:anchorId="29F95681">
          <v:shape id="_x0000_i1034" type="#_x0000_t75" style="width:334.75pt;height:271.6pt;visibility:visible">
            <v:imagedata r:id="rId17" o:title=""/>
          </v:shape>
        </w:pict>
      </w:r>
    </w:p>
    <w:p w14:paraId="698FCF8C" w14:textId="77777777" w:rsidR="00CC62A8" w:rsidRPr="00CC62A8" w:rsidRDefault="00CC62A8" w:rsidP="00B1442B">
      <w:pPr>
        <w:pStyle w:val="Legenda"/>
      </w:pPr>
      <w:bookmarkStart w:id="7" w:name="_Ref232179583"/>
      <w:r>
        <w:t xml:space="preserve">Fig. </w:t>
      </w:r>
      <w:r>
        <w:fldChar w:fldCharType="begin"/>
      </w:r>
      <w:r>
        <w:instrText xml:space="preserve"> SEQ Fig.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bookmarkEnd w:id="7"/>
      <w:r w:rsidRPr="00CC62A8">
        <w:t>. Interface de usuário da aplicação</w:t>
      </w:r>
    </w:p>
    <w:p w14:paraId="4D1A29A4" w14:textId="77777777" w:rsidR="00CC62A8" w:rsidRPr="00CC62A8" w:rsidRDefault="00CC62A8" w:rsidP="00CC62A8">
      <w:pPr>
        <w:rPr>
          <w:bCs/>
          <w:lang w:val="pt-BR"/>
        </w:rPr>
      </w:pPr>
    </w:p>
    <w:p w14:paraId="7FBC551C" w14:textId="77777777" w:rsidR="000224DF" w:rsidRDefault="000224DF" w:rsidP="000224DF">
      <w:pPr>
        <w:pStyle w:val="Legenda"/>
        <w:jc w:val="left"/>
        <w:rPr>
          <w:lang w:val="pt-BR"/>
        </w:rPr>
      </w:pPr>
    </w:p>
    <w:p w14:paraId="771A1FE2" w14:textId="77777777" w:rsidR="0037569E" w:rsidRDefault="00467FD2" w:rsidP="0077556E">
      <w:pPr>
        <w:pStyle w:val="Legenda"/>
        <w:jc w:val="left"/>
        <w:rPr>
          <w:sz w:val="24"/>
          <w:szCs w:val="24"/>
          <w:lang w:val="pt-BR"/>
        </w:rPr>
      </w:pPr>
      <w:r>
        <w:rPr>
          <w:lang w:val="pt-BR"/>
        </w:rPr>
        <w:br/>
      </w:r>
      <w:r w:rsidRPr="000224DF">
        <w:rPr>
          <w:sz w:val="24"/>
          <w:szCs w:val="24"/>
          <w:lang w:val="pt-BR"/>
        </w:rPr>
        <w:t>12   Testes</w:t>
      </w:r>
    </w:p>
    <w:p w14:paraId="40462619" w14:textId="77777777" w:rsidR="0037569E" w:rsidRDefault="00467FD2" w:rsidP="0077556E">
      <w:pPr>
        <w:pStyle w:val="Legenda"/>
        <w:jc w:val="left"/>
        <w:rPr>
          <w:sz w:val="20"/>
        </w:rPr>
      </w:pPr>
      <w:r w:rsidRPr="000224DF">
        <w:rPr>
          <w:sz w:val="20"/>
          <w:lang w:val="pt-BR"/>
        </w:rPr>
        <w:br/>
      </w:r>
      <w:r w:rsidRPr="000224DF">
        <w:rPr>
          <w:sz w:val="20"/>
          <w:lang w:val="pt-BR"/>
        </w:rPr>
        <w:br/>
      </w:r>
      <w:r w:rsidRPr="000224DF">
        <w:rPr>
          <w:b w:val="0"/>
          <w:bCs/>
          <w:sz w:val="20"/>
          <w:lang w:val="pt-BR"/>
        </w:rPr>
        <w:t>Para garantir o correto funcionamento das classes</w:t>
      </w:r>
      <w:r w:rsidR="0037569E">
        <w:rPr>
          <w:b w:val="0"/>
          <w:bCs/>
          <w:sz w:val="20"/>
          <w:lang w:val="pt-BR"/>
        </w:rPr>
        <w:t xml:space="preserve">, </w:t>
      </w:r>
      <w:r w:rsidRPr="000224DF">
        <w:rPr>
          <w:b w:val="0"/>
          <w:bCs/>
          <w:sz w:val="20"/>
          <w:lang w:val="pt-BR"/>
        </w:rPr>
        <w:t>foram realizados testes unitários utilizando a framework Goodle C++ Testing Framework. Os testes feitos, cobrem contrutores, funções e operadores de cada classe presente no projeto.</w:t>
      </w:r>
      <w:r w:rsidR="000224DF" w:rsidRPr="000224DF">
        <w:rPr>
          <w:b w:val="0"/>
          <w:bCs/>
          <w:sz w:val="20"/>
          <w:lang w:val="pt-BR"/>
        </w:rPr>
        <w:br/>
      </w:r>
      <w:r w:rsidRPr="000224DF">
        <w:rPr>
          <w:sz w:val="20"/>
          <w:lang w:val="pt-BR"/>
        </w:rPr>
        <w:br/>
      </w:r>
      <w:r w:rsidRPr="000224DF">
        <w:rPr>
          <w:b w:val="0"/>
          <w:bCs/>
          <w:sz w:val="20"/>
        </w:rPr>
        <w:t>Segue-se um exemplo de teste</w:t>
      </w:r>
      <w:r w:rsidR="000224DF" w:rsidRPr="000224DF">
        <w:rPr>
          <w:b w:val="0"/>
          <w:bCs/>
          <w:sz w:val="20"/>
        </w:rPr>
        <w:t xml:space="preserve"> realizado</w:t>
      </w:r>
      <w:r w:rsidRPr="000224DF">
        <w:rPr>
          <w:b w:val="0"/>
          <w:bCs/>
          <w:sz w:val="20"/>
        </w:rPr>
        <w:t xml:space="preserve"> </w:t>
      </w:r>
      <w:r w:rsidR="000224DF" w:rsidRPr="000224DF">
        <w:rPr>
          <w:b w:val="0"/>
          <w:bCs/>
          <w:sz w:val="20"/>
        </w:rPr>
        <w:t>de cada classe.</w:t>
      </w:r>
      <w:r w:rsidR="000224DF" w:rsidRPr="000224DF">
        <w:rPr>
          <w:b w:val="0"/>
          <w:bCs/>
          <w:sz w:val="20"/>
        </w:rPr>
        <w:br/>
      </w:r>
      <w:r w:rsidR="000224DF" w:rsidRPr="000224DF">
        <w:rPr>
          <w:b w:val="0"/>
          <w:bCs/>
          <w:sz w:val="20"/>
        </w:rPr>
        <w:br/>
      </w:r>
    </w:p>
    <w:p w14:paraId="5E3076CE" w14:textId="77777777" w:rsidR="0037569E" w:rsidRDefault="0037569E" w:rsidP="0077556E">
      <w:pPr>
        <w:pStyle w:val="Legenda"/>
        <w:jc w:val="left"/>
        <w:rPr>
          <w:sz w:val="20"/>
        </w:rPr>
      </w:pPr>
    </w:p>
    <w:p w14:paraId="044AA1FE" w14:textId="77777777" w:rsidR="0037569E" w:rsidRDefault="0037569E" w:rsidP="0077556E">
      <w:pPr>
        <w:pStyle w:val="Legenda"/>
        <w:jc w:val="left"/>
        <w:rPr>
          <w:sz w:val="20"/>
        </w:rPr>
      </w:pPr>
    </w:p>
    <w:p w14:paraId="3E3548FE" w14:textId="77777777" w:rsidR="0077556E" w:rsidRDefault="000224DF" w:rsidP="0077556E">
      <w:pPr>
        <w:pStyle w:val="Legenda"/>
        <w:jc w:val="left"/>
      </w:pPr>
      <w:r w:rsidRPr="000224DF">
        <w:rPr>
          <w:sz w:val="20"/>
        </w:rPr>
        <w:lastRenderedPageBreak/>
        <w:br/>
        <w:t>Exemplo de teste para a classe Player:</w:t>
      </w:r>
      <w:r>
        <w:rPr>
          <w:b w:val="0"/>
          <w:bCs/>
          <w:sz w:val="20"/>
        </w:rPr>
        <w:br/>
      </w:r>
      <w:r>
        <w:rPr>
          <w:b w:val="0"/>
          <w:bCs/>
          <w:sz w:val="20"/>
        </w:rPr>
        <w:br/>
        <w:t>Este teste verifica que o construtor da classe Player lança uma InvalidDataException quando o nickname introduzido pelo jogador, tem menos de 3 caracteres. Com isto, este teste assegura que a validação do nickname está corretamente implementada no projeto.</w:t>
      </w:r>
      <w:r>
        <w:rPr>
          <w:b w:val="0"/>
          <w:bCs/>
          <w:sz w:val="20"/>
        </w:rPr>
        <w:br/>
      </w:r>
      <w:r>
        <w:rPr>
          <w:b w:val="0"/>
          <w:bCs/>
          <w:sz w:val="20"/>
        </w:rPr>
        <w:br/>
      </w:r>
      <w:r w:rsidR="0037569E" w:rsidRPr="000224DF">
        <w:rPr>
          <w:b w:val="0"/>
          <w:noProof/>
          <w:sz w:val="20"/>
        </w:rPr>
        <w:pict w14:anchorId="5D785E8A">
          <v:shape id="_x0000_i1035" type="#_x0000_t75" style="width:342.95pt;height:162.1pt;visibility:visible">
            <v:imagedata r:id="rId18" o:title=""/>
          </v:shape>
        </w:pict>
      </w:r>
      <w:r>
        <w:rPr>
          <w:b w:val="0"/>
          <w:bCs/>
          <w:sz w:val="20"/>
        </w:rPr>
        <w:br/>
      </w:r>
      <w:r>
        <w:t xml:space="preserve">                   Fig. 9</w:t>
      </w:r>
      <w:r w:rsidRPr="00CC62A8">
        <w:t xml:space="preserve">. </w:t>
      </w:r>
      <w:r>
        <w:t>Teste unitário da classe Player – validação do nickname</w:t>
      </w:r>
    </w:p>
    <w:p w14:paraId="1D3E0933" w14:textId="77777777" w:rsidR="0037569E" w:rsidRDefault="0037569E" w:rsidP="0037569E">
      <w:pPr>
        <w:pStyle w:val="Legenda"/>
        <w:jc w:val="left"/>
        <w:rPr>
          <w:lang w:val="pt-BR"/>
        </w:rPr>
      </w:pPr>
    </w:p>
    <w:p w14:paraId="6FF3A398" w14:textId="77777777" w:rsidR="0037569E" w:rsidRDefault="00467FD2" w:rsidP="0037569E">
      <w:pPr>
        <w:pStyle w:val="Legenda"/>
        <w:jc w:val="left"/>
        <w:rPr>
          <w:b w:val="0"/>
          <w:bCs/>
          <w:sz w:val="20"/>
        </w:rPr>
      </w:pPr>
      <w:r>
        <w:rPr>
          <w:lang w:val="pt-BR"/>
        </w:rPr>
        <w:br/>
      </w:r>
      <w:r w:rsidR="000224DF" w:rsidRPr="000224DF">
        <w:rPr>
          <w:sz w:val="20"/>
        </w:rPr>
        <w:t xml:space="preserve">Exemplo de teste para a classe </w:t>
      </w:r>
      <w:r w:rsidR="000224DF">
        <w:rPr>
          <w:sz w:val="20"/>
        </w:rPr>
        <w:t>Ship</w:t>
      </w:r>
      <w:r w:rsidR="000224DF" w:rsidRPr="000224DF">
        <w:rPr>
          <w:sz w:val="20"/>
        </w:rPr>
        <w:t>:</w:t>
      </w:r>
      <w:r w:rsidR="000224DF">
        <w:rPr>
          <w:sz w:val="20"/>
        </w:rPr>
        <w:br/>
      </w:r>
      <w:r w:rsidR="000224DF">
        <w:rPr>
          <w:sz w:val="20"/>
        </w:rPr>
        <w:br/>
      </w:r>
      <w:r w:rsidR="0077556E">
        <w:rPr>
          <w:b w:val="0"/>
          <w:bCs/>
          <w:sz w:val="20"/>
        </w:rPr>
        <w:t xml:space="preserve">Este teste verifica que um navio é considerado afundado, após receber um número de hits igual ao seu tamanho. Neste caso, foram adicionados 2 hits, dado o tamanho da fragata.  Este teste comprova que o método </w:t>
      </w:r>
      <w:proofErr w:type="gramStart"/>
      <w:r w:rsidR="0077556E">
        <w:rPr>
          <w:b w:val="0"/>
          <w:bCs/>
          <w:sz w:val="20"/>
        </w:rPr>
        <w:t>isSunk(</w:t>
      </w:r>
      <w:proofErr w:type="gramEnd"/>
      <w:r w:rsidR="0077556E">
        <w:rPr>
          <w:b w:val="0"/>
          <w:bCs/>
          <w:sz w:val="20"/>
        </w:rPr>
        <w:t>) reflete o estado do navio ao longo da partida.</w:t>
      </w:r>
    </w:p>
    <w:p w14:paraId="70D7F5A7" w14:textId="77777777" w:rsidR="0037569E" w:rsidRDefault="000224DF" w:rsidP="0037569E">
      <w:pPr>
        <w:pStyle w:val="Legenda"/>
        <w:jc w:val="left"/>
        <w:rPr>
          <w:lang w:val="pt-BR"/>
        </w:rPr>
      </w:pPr>
      <w:r>
        <w:rPr>
          <w:b w:val="0"/>
          <w:bCs/>
          <w:sz w:val="20"/>
        </w:rPr>
        <w:br/>
      </w:r>
      <w:r w:rsidR="0077556E" w:rsidRPr="0077556E">
        <w:rPr>
          <w:noProof/>
          <w:lang w:val="pt-BR"/>
        </w:rPr>
        <w:pict w14:anchorId="6DCFBF81">
          <v:shape id="_x0000_i1036" type="#_x0000_t75" style="width:346pt;height:103.4pt;visibility:visible">
            <v:imagedata r:id="rId19" o:title=""/>
          </v:shape>
        </w:pict>
      </w:r>
      <w:r w:rsidR="0077556E" w:rsidRPr="0077556E">
        <w:rPr>
          <w:szCs w:val="18"/>
        </w:rPr>
        <w:t xml:space="preserve"> </w:t>
      </w:r>
      <w:r w:rsidR="0077556E">
        <w:rPr>
          <w:szCs w:val="18"/>
        </w:rPr>
        <w:t xml:space="preserve">                 </w:t>
      </w:r>
      <w:r w:rsidR="0077556E" w:rsidRPr="0077556E">
        <w:rPr>
          <w:szCs w:val="18"/>
        </w:rPr>
        <w:t xml:space="preserve">Fig. </w:t>
      </w:r>
      <w:r w:rsidR="0077556E">
        <w:rPr>
          <w:szCs w:val="18"/>
        </w:rPr>
        <w:t>10</w:t>
      </w:r>
      <w:r w:rsidR="0077556E" w:rsidRPr="0077556E">
        <w:rPr>
          <w:szCs w:val="18"/>
        </w:rPr>
        <w:t xml:space="preserve">. Teste unitário da classe </w:t>
      </w:r>
      <w:r w:rsidR="0077556E">
        <w:rPr>
          <w:szCs w:val="18"/>
        </w:rPr>
        <w:t>Ship</w:t>
      </w:r>
      <w:r w:rsidR="0077556E" w:rsidRPr="0077556E">
        <w:rPr>
          <w:szCs w:val="18"/>
        </w:rPr>
        <w:t xml:space="preserve"> – </w:t>
      </w:r>
      <w:r w:rsidR="0077556E">
        <w:rPr>
          <w:szCs w:val="18"/>
        </w:rPr>
        <w:t>verificação de navio afundado</w:t>
      </w:r>
      <w:r w:rsidR="00467FD2">
        <w:rPr>
          <w:lang w:val="pt-BR"/>
        </w:rPr>
        <w:br/>
      </w:r>
    </w:p>
    <w:p w14:paraId="27F7F630" w14:textId="77777777" w:rsidR="00C327FF" w:rsidRPr="00C327FF" w:rsidRDefault="0077556E" w:rsidP="0037569E">
      <w:pPr>
        <w:pStyle w:val="Legenda"/>
        <w:jc w:val="left"/>
        <w:rPr>
          <w:lang w:val="pt-BR"/>
        </w:rPr>
      </w:pPr>
      <w:r>
        <w:rPr>
          <w:lang w:val="pt-BR"/>
        </w:rPr>
        <w:lastRenderedPageBreak/>
        <w:br/>
      </w:r>
      <w:r w:rsidRPr="000224DF">
        <w:rPr>
          <w:sz w:val="20"/>
        </w:rPr>
        <w:t>Exemplo de teste para a classe</w:t>
      </w:r>
      <w:r>
        <w:rPr>
          <w:sz w:val="20"/>
        </w:rPr>
        <w:t xml:space="preserve"> </w:t>
      </w:r>
      <w:r w:rsidR="0037569E">
        <w:rPr>
          <w:sz w:val="20"/>
        </w:rPr>
        <w:t>Board</w:t>
      </w:r>
      <w:r w:rsidRPr="000224DF">
        <w:rPr>
          <w:sz w:val="20"/>
        </w:rPr>
        <w:t>:</w:t>
      </w:r>
      <w:r w:rsidR="0037569E">
        <w:rPr>
          <w:sz w:val="20"/>
        </w:rPr>
        <w:br/>
      </w:r>
      <w:r w:rsidR="0037569E">
        <w:rPr>
          <w:sz w:val="20"/>
        </w:rPr>
        <w:br/>
      </w:r>
      <w:r w:rsidR="0037569E">
        <w:rPr>
          <w:b w:val="0"/>
          <w:bCs/>
          <w:sz w:val="20"/>
        </w:rPr>
        <w:t xml:space="preserve">Este teste verifica que ao efetuar um disparo numa célula ocupada por um navio, neste caso novamente uma fragata, o método </w:t>
      </w:r>
      <w:proofErr w:type="gramStart"/>
      <w:r w:rsidR="0037569E">
        <w:rPr>
          <w:b w:val="0"/>
          <w:bCs/>
          <w:sz w:val="20"/>
        </w:rPr>
        <w:t>registerShot(</w:t>
      </w:r>
      <w:proofErr w:type="gramEnd"/>
      <w:r w:rsidR="0037569E">
        <w:rPr>
          <w:b w:val="0"/>
          <w:bCs/>
          <w:sz w:val="20"/>
        </w:rPr>
        <w:t>) devolve “X” e atualiza o estado do tabuleiro. Isto garante que ao longo da partida, após cada jogada, o tabuleiro é atualizado de forma correta.</w:t>
      </w:r>
      <w:r w:rsidR="0037569E">
        <w:rPr>
          <w:sz w:val="20"/>
        </w:rPr>
        <w:br/>
      </w:r>
      <w:r w:rsidR="0037569E">
        <w:rPr>
          <w:noProof/>
          <w:sz w:val="20"/>
        </w:rPr>
        <w:br/>
      </w:r>
      <w:r w:rsidR="0037569E" w:rsidRPr="0037569E">
        <w:rPr>
          <w:noProof/>
          <w:sz w:val="20"/>
        </w:rPr>
        <w:pict w14:anchorId="55F29CDE">
          <v:shape id="_x0000_i1037" type="#_x0000_t75" style="width:349.4pt;height:129.65pt;visibility:visible">
            <v:imagedata r:id="rId20" o:title=""/>
          </v:shape>
        </w:pict>
      </w:r>
      <w:r w:rsidR="0037569E" w:rsidRPr="0037569E">
        <w:rPr>
          <w:szCs w:val="18"/>
        </w:rPr>
        <w:t xml:space="preserve"> </w:t>
      </w:r>
      <w:r w:rsidR="0037569E">
        <w:rPr>
          <w:szCs w:val="18"/>
        </w:rPr>
        <w:t xml:space="preserve">                   </w:t>
      </w:r>
      <w:r w:rsidR="0037569E" w:rsidRPr="0077556E">
        <w:rPr>
          <w:szCs w:val="18"/>
        </w:rPr>
        <w:t xml:space="preserve">Fig. </w:t>
      </w:r>
      <w:r w:rsidR="0037569E">
        <w:rPr>
          <w:szCs w:val="18"/>
        </w:rPr>
        <w:t>11</w:t>
      </w:r>
      <w:r w:rsidR="0037569E" w:rsidRPr="0077556E">
        <w:rPr>
          <w:szCs w:val="18"/>
        </w:rPr>
        <w:t xml:space="preserve">. Teste unitário da classe </w:t>
      </w:r>
      <w:r w:rsidR="0037569E">
        <w:rPr>
          <w:szCs w:val="18"/>
        </w:rPr>
        <w:t>Board</w:t>
      </w:r>
      <w:r w:rsidR="0037569E" w:rsidRPr="0077556E">
        <w:rPr>
          <w:szCs w:val="18"/>
        </w:rPr>
        <w:t xml:space="preserve"> – </w:t>
      </w:r>
      <w:r w:rsidR="0037569E">
        <w:rPr>
          <w:szCs w:val="18"/>
        </w:rPr>
        <w:t xml:space="preserve">registo de tiro no navio                   </w:t>
      </w:r>
      <w:r>
        <w:rPr>
          <w:sz w:val="20"/>
        </w:rPr>
        <w:br/>
      </w:r>
      <w:r w:rsidR="0037569E">
        <w:rPr>
          <w:lang w:val="pt-BR"/>
        </w:rPr>
        <w:br/>
      </w:r>
      <w:r w:rsidR="0037569E">
        <w:rPr>
          <w:lang w:val="pt-BR"/>
        </w:rPr>
        <w:br/>
      </w:r>
      <w:r w:rsidR="0037569E">
        <w:rPr>
          <w:lang w:val="pt-BR"/>
        </w:rPr>
        <w:br/>
      </w:r>
      <w:r w:rsidR="00C327FF" w:rsidRPr="000224DF">
        <w:rPr>
          <w:sz w:val="20"/>
        </w:rPr>
        <w:t>Exemplo de teste para a classe</w:t>
      </w:r>
      <w:r w:rsidR="00C327FF">
        <w:rPr>
          <w:sz w:val="20"/>
        </w:rPr>
        <w:t xml:space="preserve"> Game</w:t>
      </w:r>
      <w:r w:rsidR="00C327FF" w:rsidRPr="000224DF">
        <w:rPr>
          <w:sz w:val="20"/>
        </w:rPr>
        <w:t>:</w:t>
      </w:r>
      <w:r w:rsidR="00C327FF">
        <w:rPr>
          <w:sz w:val="20"/>
        </w:rPr>
        <w:br/>
      </w:r>
      <w:r w:rsidR="00C327FF">
        <w:rPr>
          <w:sz w:val="20"/>
        </w:rPr>
        <w:br/>
      </w:r>
      <w:r w:rsidR="00C327FF">
        <w:rPr>
          <w:b w:val="0"/>
          <w:bCs/>
          <w:sz w:val="20"/>
        </w:rPr>
        <w:t>Este teste verifica que quando um jogador acerta num navio do adversário, o turno não é alterado, permitindo assim que o jogador continue a jogar até falhar algum navio. Isto verifica que o projeto segue a regra do jogo classico de batalha naval.</w:t>
      </w:r>
      <w:r w:rsidR="00C327FF">
        <w:rPr>
          <w:b w:val="0"/>
          <w:bCs/>
          <w:sz w:val="20"/>
        </w:rPr>
        <w:br/>
      </w:r>
      <w:r w:rsidR="00C327FF">
        <w:rPr>
          <w:b w:val="0"/>
          <w:bCs/>
          <w:sz w:val="20"/>
        </w:rPr>
        <w:br/>
      </w:r>
      <w:r w:rsidR="00C327FF" w:rsidRPr="00C327FF">
        <w:rPr>
          <w:noProof/>
          <w:sz w:val="20"/>
        </w:rPr>
        <w:pict w14:anchorId="5778C4CB">
          <v:shape id="_x0000_i1038" type="#_x0000_t75" style="width:345.65pt;height:154.9pt;visibility:visible">
            <v:imagedata r:id="rId21" o:title=""/>
          </v:shape>
        </w:pict>
      </w:r>
      <w:r w:rsidR="00C327FF">
        <w:rPr>
          <w:sz w:val="20"/>
        </w:rPr>
        <w:br/>
      </w:r>
      <w:r w:rsidR="00C327FF">
        <w:rPr>
          <w:szCs w:val="18"/>
        </w:rPr>
        <w:t xml:space="preserve">                </w:t>
      </w:r>
      <w:r w:rsidR="00C327FF" w:rsidRPr="0077556E">
        <w:rPr>
          <w:szCs w:val="18"/>
        </w:rPr>
        <w:t xml:space="preserve">Fig. </w:t>
      </w:r>
      <w:r w:rsidR="00C327FF">
        <w:rPr>
          <w:szCs w:val="18"/>
        </w:rPr>
        <w:t>12</w:t>
      </w:r>
      <w:r w:rsidR="00C327FF" w:rsidRPr="0077556E">
        <w:rPr>
          <w:szCs w:val="18"/>
        </w:rPr>
        <w:t xml:space="preserve">. Teste unitário da classe </w:t>
      </w:r>
      <w:r w:rsidR="00C327FF">
        <w:rPr>
          <w:szCs w:val="18"/>
        </w:rPr>
        <w:t>Game</w:t>
      </w:r>
      <w:r w:rsidR="00C327FF" w:rsidRPr="0077556E">
        <w:rPr>
          <w:szCs w:val="18"/>
        </w:rPr>
        <w:t xml:space="preserve"> – </w:t>
      </w:r>
      <w:r w:rsidR="00C327FF">
        <w:rPr>
          <w:szCs w:val="18"/>
        </w:rPr>
        <w:t>verificação de turno após acerto</w:t>
      </w:r>
      <w:r w:rsidR="00467FD2">
        <w:rPr>
          <w:lang w:val="pt-BR"/>
        </w:rPr>
        <w:br/>
      </w:r>
    </w:p>
    <w:p w14:paraId="6EAC6647" w14:textId="77777777" w:rsidR="00C327FF" w:rsidRDefault="00C327FF" w:rsidP="0037569E">
      <w:pPr>
        <w:pStyle w:val="Legenda"/>
        <w:jc w:val="left"/>
        <w:rPr>
          <w:sz w:val="20"/>
        </w:rPr>
      </w:pPr>
    </w:p>
    <w:p w14:paraId="66DC9FA3" w14:textId="77777777" w:rsidR="00C327FF" w:rsidRPr="00C327FF" w:rsidRDefault="00C327FF" w:rsidP="0037569E">
      <w:pPr>
        <w:pStyle w:val="Legenda"/>
        <w:jc w:val="left"/>
        <w:rPr>
          <w:b w:val="0"/>
          <w:bCs/>
          <w:sz w:val="20"/>
        </w:rPr>
      </w:pPr>
      <w:r w:rsidRPr="000224DF">
        <w:rPr>
          <w:sz w:val="20"/>
        </w:rPr>
        <w:lastRenderedPageBreak/>
        <w:t>Exemplo de teste para a classe</w:t>
      </w:r>
      <w:r>
        <w:rPr>
          <w:sz w:val="20"/>
        </w:rPr>
        <w:t xml:space="preserve"> PlayerContainer</w:t>
      </w:r>
      <w:r w:rsidRPr="000224DF">
        <w:rPr>
          <w:sz w:val="20"/>
        </w:rPr>
        <w:t>:</w:t>
      </w:r>
      <w:r>
        <w:rPr>
          <w:sz w:val="20"/>
        </w:rPr>
        <w:br/>
      </w:r>
      <w:r>
        <w:rPr>
          <w:sz w:val="20"/>
        </w:rPr>
        <w:br/>
      </w:r>
      <w:r>
        <w:rPr>
          <w:b w:val="0"/>
          <w:bCs/>
          <w:sz w:val="20"/>
        </w:rPr>
        <w:t>Este teste verifca que ao tentar encotnrar um jogador com um nickname que não se encontra no sistema, é lançado um NoDataException. Isto assegura que o projeto trata de forma correta a gestão dos nicknames.</w:t>
      </w:r>
      <w:r>
        <w:rPr>
          <w:b w:val="0"/>
          <w:bCs/>
          <w:sz w:val="20"/>
        </w:rPr>
        <w:br/>
      </w:r>
      <w:r>
        <w:rPr>
          <w:b w:val="0"/>
          <w:bCs/>
          <w:sz w:val="20"/>
        </w:rPr>
        <w:br/>
      </w:r>
      <w:r>
        <w:rPr>
          <w:b w:val="0"/>
          <w:bCs/>
          <w:sz w:val="20"/>
        </w:rPr>
        <w:br/>
      </w:r>
      <w:r w:rsidRPr="00C327FF">
        <w:rPr>
          <w:b w:val="0"/>
          <w:noProof/>
          <w:sz w:val="20"/>
        </w:rPr>
        <w:pict w14:anchorId="4F2278E9">
          <v:shape id="_x0000_i1039" type="#_x0000_t75" style="width:351.8pt;height:165.5pt;visibility:visible">
            <v:imagedata r:id="rId22" o:title=""/>
          </v:shape>
        </w:pict>
      </w:r>
    </w:p>
    <w:p w14:paraId="38E51525" w14:textId="77777777" w:rsidR="00C327FF" w:rsidRDefault="00C327FF" w:rsidP="0037569E">
      <w:pPr>
        <w:pStyle w:val="Legenda"/>
        <w:jc w:val="left"/>
        <w:rPr>
          <w:sz w:val="20"/>
        </w:rPr>
      </w:pPr>
      <w:r>
        <w:rPr>
          <w:szCs w:val="18"/>
        </w:rPr>
        <w:t xml:space="preserve">         </w:t>
      </w:r>
      <w:r w:rsidRPr="0077556E">
        <w:rPr>
          <w:szCs w:val="18"/>
        </w:rPr>
        <w:t xml:space="preserve">Fig. </w:t>
      </w:r>
      <w:r>
        <w:rPr>
          <w:szCs w:val="18"/>
        </w:rPr>
        <w:t>13</w:t>
      </w:r>
      <w:r w:rsidRPr="0077556E">
        <w:rPr>
          <w:szCs w:val="18"/>
        </w:rPr>
        <w:t xml:space="preserve">. Teste unitário da classe </w:t>
      </w:r>
      <w:r>
        <w:rPr>
          <w:szCs w:val="18"/>
        </w:rPr>
        <w:t>PlayerContainer</w:t>
      </w:r>
      <w:r w:rsidRPr="0077556E">
        <w:rPr>
          <w:szCs w:val="18"/>
        </w:rPr>
        <w:t xml:space="preserve"> – </w:t>
      </w:r>
      <w:r>
        <w:rPr>
          <w:szCs w:val="18"/>
        </w:rPr>
        <w:t>Acessar jogador que não existe</w:t>
      </w:r>
    </w:p>
    <w:p w14:paraId="4768F99E" w14:textId="77777777" w:rsidR="00C327FF" w:rsidRDefault="00C327FF" w:rsidP="0037569E">
      <w:pPr>
        <w:pStyle w:val="Legenda"/>
        <w:jc w:val="left"/>
        <w:rPr>
          <w:sz w:val="20"/>
        </w:rPr>
      </w:pPr>
    </w:p>
    <w:p w14:paraId="213CFFB0" w14:textId="77777777" w:rsidR="00425B24" w:rsidRDefault="00425B24" w:rsidP="0037569E">
      <w:pPr>
        <w:pStyle w:val="Legenda"/>
        <w:jc w:val="left"/>
        <w:rPr>
          <w:b w:val="0"/>
          <w:bCs/>
          <w:sz w:val="20"/>
        </w:rPr>
      </w:pPr>
      <w:r>
        <w:rPr>
          <w:sz w:val="20"/>
        </w:rPr>
        <w:t>12.1 Tabela de taxa de sucesso dos testes</w:t>
      </w:r>
      <w:r>
        <w:rPr>
          <w:sz w:val="20"/>
        </w:rPr>
        <w:br/>
      </w:r>
      <w:r>
        <w:rPr>
          <w:sz w:val="20"/>
        </w:rPr>
        <w:br/>
      </w:r>
      <w:r>
        <w:rPr>
          <w:b w:val="0"/>
          <w:bCs/>
          <w:sz w:val="20"/>
        </w:rPr>
        <w:t xml:space="preserve">A tabela seguinte apresenta os resultados obtidos na execução dos 35 testes unitários, indicando a </w:t>
      </w:r>
      <w:proofErr w:type="gramStart"/>
      <w:r>
        <w:rPr>
          <w:b w:val="0"/>
          <w:bCs/>
          <w:sz w:val="20"/>
        </w:rPr>
        <w:t>taxa</w:t>
      </w:r>
      <w:proofErr w:type="gramEnd"/>
      <w:r>
        <w:rPr>
          <w:b w:val="0"/>
          <w:bCs/>
          <w:sz w:val="20"/>
        </w:rPr>
        <w:t xml:space="preserve"> de sucesso de cada teste sobre as classes do projeto.</w:t>
      </w:r>
      <w:r>
        <w:rPr>
          <w:b w:val="0"/>
          <w:bCs/>
          <w:sz w:val="20"/>
        </w:rPr>
        <w:br/>
      </w:r>
      <w:r>
        <w:rPr>
          <w:b w:val="0"/>
          <w:bCs/>
          <w:sz w:val="20"/>
        </w:rPr>
        <w:br/>
      </w:r>
    </w:p>
    <w:tbl>
      <w:tblPr>
        <w:tblW w:w="73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6"/>
        <w:gridCol w:w="1574"/>
        <w:gridCol w:w="1213"/>
      </w:tblGrid>
      <w:tr w:rsidR="00425B24" w14:paraId="5BA17A79" w14:textId="77777777" w:rsidTr="00E339E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9BBE2" w14:textId="77777777" w:rsidR="00425B24" w:rsidRDefault="00425B24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Teste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9A8BE" w14:textId="77777777" w:rsidR="00425B24" w:rsidRDefault="00425B24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Percentagem</w:t>
            </w:r>
          </w:p>
        </w:tc>
        <w:tc>
          <w:tcPr>
            <w:tcW w:w="1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B3A1E" w14:textId="77777777" w:rsidR="00425B24" w:rsidRDefault="00425B24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Notas</w:t>
            </w:r>
          </w:p>
        </w:tc>
      </w:tr>
      <w:tr w:rsidR="00425B24" w14:paraId="426B79B1" w14:textId="77777777" w:rsidTr="00E339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44B3F" w14:textId="77777777" w:rsidR="00425B24" w:rsidRDefault="00425B24">
            <w:r>
              <w:rPr>
                <w:rFonts w:ascii="Calibri" w:eastAsia="Calibri" w:hAnsi="Calibri" w:cs="Calibri"/>
              </w:rPr>
              <w:t>Player — Construtor válido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7A12E" w14:textId="77777777" w:rsidR="00425B24" w:rsidRDefault="00425B24">
            <w:r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1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F2DC4" w14:textId="77777777" w:rsidR="00425B24" w:rsidRDefault="00425B24">
            <w:r>
              <w:rPr>
                <w:rFonts w:ascii="Calibri" w:eastAsia="Calibri" w:hAnsi="Calibri" w:cs="Calibri"/>
              </w:rPr>
              <w:t>—</w:t>
            </w:r>
          </w:p>
        </w:tc>
      </w:tr>
      <w:tr w:rsidR="00425B24" w14:paraId="06978BC2" w14:textId="77777777" w:rsidTr="00E339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84BB3" w14:textId="77777777" w:rsidR="00425B24" w:rsidRDefault="00425B24">
            <w:r>
              <w:rPr>
                <w:rFonts w:ascii="Calibri" w:eastAsia="Calibri" w:hAnsi="Calibri" w:cs="Calibri"/>
              </w:rPr>
              <w:t>Player — Nickname curto demais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CE80C" w14:textId="77777777" w:rsidR="00425B24" w:rsidRDefault="00425B24">
            <w:r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1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EDBEA" w14:textId="77777777" w:rsidR="00425B24" w:rsidRDefault="00425B24">
            <w:r>
              <w:rPr>
                <w:rFonts w:ascii="Calibri" w:eastAsia="Calibri" w:hAnsi="Calibri" w:cs="Calibri"/>
              </w:rPr>
              <w:t>—</w:t>
            </w:r>
          </w:p>
        </w:tc>
      </w:tr>
      <w:tr w:rsidR="00425B24" w14:paraId="23CE2920" w14:textId="77777777" w:rsidTr="00E339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94C97" w14:textId="77777777" w:rsidR="00425B24" w:rsidRDefault="00425B24">
            <w:r>
              <w:rPr>
                <w:rFonts w:ascii="Calibri" w:eastAsia="Calibri" w:hAnsi="Calibri" w:cs="Calibri"/>
              </w:rPr>
              <w:t>Player — Nickname longo demais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C491E" w14:textId="77777777" w:rsidR="00425B24" w:rsidRDefault="00425B24">
            <w:r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1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E054C" w14:textId="77777777" w:rsidR="00425B24" w:rsidRDefault="00425B24">
            <w:r>
              <w:rPr>
                <w:rFonts w:ascii="Calibri" w:eastAsia="Calibri" w:hAnsi="Calibri" w:cs="Calibri"/>
              </w:rPr>
              <w:t>—</w:t>
            </w:r>
          </w:p>
        </w:tc>
      </w:tr>
      <w:tr w:rsidR="00425B24" w14:paraId="4E362F39" w14:textId="77777777" w:rsidTr="00E339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C757C" w14:textId="77777777" w:rsidR="00425B24" w:rsidRDefault="00425B24">
            <w:r>
              <w:rPr>
                <w:rFonts w:ascii="Calibri" w:eastAsia="Calibri" w:hAnsi="Calibri" w:cs="Calibri"/>
              </w:rPr>
              <w:t>Player — registerShot (acerto)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3ED1C" w14:textId="77777777" w:rsidR="00425B24" w:rsidRDefault="00425B24">
            <w:r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1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C4DEC" w14:textId="77777777" w:rsidR="00425B24" w:rsidRDefault="00425B24">
            <w:r>
              <w:rPr>
                <w:rFonts w:ascii="Calibri" w:eastAsia="Calibri" w:hAnsi="Calibri" w:cs="Calibri"/>
              </w:rPr>
              <w:t>—</w:t>
            </w:r>
          </w:p>
        </w:tc>
      </w:tr>
      <w:tr w:rsidR="00425B24" w14:paraId="74ADF711" w14:textId="77777777" w:rsidTr="00E339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E8B68" w14:textId="77777777" w:rsidR="00425B24" w:rsidRDefault="00425B24">
            <w:r>
              <w:rPr>
                <w:rFonts w:ascii="Calibri" w:eastAsia="Calibri" w:hAnsi="Calibri" w:cs="Calibri"/>
              </w:rPr>
              <w:t>Player — registerShot (falha)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6C543" w14:textId="77777777" w:rsidR="00425B24" w:rsidRDefault="00425B24">
            <w:r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1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A62D2" w14:textId="77777777" w:rsidR="00425B24" w:rsidRDefault="00425B24">
            <w:r>
              <w:rPr>
                <w:rFonts w:ascii="Calibri" w:eastAsia="Calibri" w:hAnsi="Calibri" w:cs="Calibri"/>
              </w:rPr>
              <w:t>—</w:t>
            </w:r>
          </w:p>
        </w:tc>
      </w:tr>
      <w:tr w:rsidR="00425B24" w14:paraId="50AE3083" w14:textId="77777777" w:rsidTr="00E339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C2CC7" w14:textId="77777777" w:rsidR="00425B24" w:rsidRDefault="00425B24">
            <w:r>
              <w:rPr>
                <w:rFonts w:ascii="Calibri" w:eastAsia="Calibri" w:hAnsi="Calibri" w:cs="Calibri"/>
              </w:rPr>
              <w:t>Player — registerGameOver (vitória)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EB3D3" w14:textId="77777777" w:rsidR="00425B24" w:rsidRDefault="00425B24">
            <w:r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1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55DDA" w14:textId="77777777" w:rsidR="00425B24" w:rsidRDefault="00425B24">
            <w:r>
              <w:rPr>
                <w:rFonts w:ascii="Calibri" w:eastAsia="Calibri" w:hAnsi="Calibri" w:cs="Calibri"/>
              </w:rPr>
              <w:t>—</w:t>
            </w:r>
          </w:p>
        </w:tc>
      </w:tr>
      <w:tr w:rsidR="00425B24" w14:paraId="0A1C2BAA" w14:textId="77777777" w:rsidTr="00E339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7F3E5" w14:textId="77777777" w:rsidR="00425B24" w:rsidRDefault="00425B24">
            <w:r>
              <w:rPr>
                <w:rFonts w:ascii="Calibri" w:eastAsia="Calibri" w:hAnsi="Calibri" w:cs="Calibri"/>
              </w:rPr>
              <w:t>Player — registerGameOver (derrota)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47E06" w14:textId="77777777" w:rsidR="00425B24" w:rsidRDefault="00425B24">
            <w:r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1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359E3" w14:textId="77777777" w:rsidR="00425B24" w:rsidRDefault="00425B24">
            <w:r>
              <w:rPr>
                <w:rFonts w:ascii="Calibri" w:eastAsia="Calibri" w:hAnsi="Calibri" w:cs="Calibri"/>
              </w:rPr>
              <w:t>—</w:t>
            </w:r>
          </w:p>
        </w:tc>
      </w:tr>
      <w:tr w:rsidR="00425B24" w14:paraId="76ABA3AF" w14:textId="77777777" w:rsidTr="00E339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3D632" w14:textId="77777777" w:rsidR="00425B24" w:rsidRDefault="00425B24">
            <w:r>
              <w:rPr>
                <w:rFonts w:ascii="Calibri" w:eastAsia="Calibri" w:hAnsi="Calibri" w:cs="Calibri"/>
              </w:rPr>
              <w:lastRenderedPageBreak/>
              <w:t>Player — operator==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D3A44" w14:textId="77777777" w:rsidR="00425B24" w:rsidRDefault="00425B24">
            <w:r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1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13784" w14:textId="77777777" w:rsidR="00425B24" w:rsidRDefault="00425B24">
            <w:r>
              <w:rPr>
                <w:rFonts w:ascii="Calibri" w:eastAsia="Calibri" w:hAnsi="Calibri" w:cs="Calibri"/>
              </w:rPr>
              <w:t>—</w:t>
            </w:r>
          </w:p>
        </w:tc>
      </w:tr>
      <w:tr w:rsidR="00425B24" w14:paraId="53BF3728" w14:textId="77777777" w:rsidTr="00E339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35D85" w14:textId="77777777" w:rsidR="00425B24" w:rsidRDefault="00425B24">
            <w:r>
              <w:rPr>
                <w:rFonts w:ascii="Calibri" w:eastAsia="Calibri" w:hAnsi="Calibri" w:cs="Calibri"/>
              </w:rPr>
              <w:t>Player — getAccuracyRate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7955A" w14:textId="77777777" w:rsidR="00425B24" w:rsidRDefault="00425B24">
            <w:r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1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975F6" w14:textId="77777777" w:rsidR="00425B24" w:rsidRDefault="00425B24">
            <w:r>
              <w:rPr>
                <w:rFonts w:ascii="Calibri" w:eastAsia="Calibri" w:hAnsi="Calibri" w:cs="Calibri"/>
              </w:rPr>
              <w:t>—</w:t>
            </w:r>
          </w:p>
        </w:tc>
      </w:tr>
      <w:tr w:rsidR="00425B24" w14:paraId="2B62BDCE" w14:textId="77777777" w:rsidTr="00E339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3DCBC" w14:textId="77777777" w:rsidR="00425B24" w:rsidRDefault="00425B24">
            <w:r>
              <w:rPr>
                <w:rFonts w:ascii="Calibri" w:eastAsia="Calibri" w:hAnsi="Calibri" w:cs="Calibri"/>
              </w:rPr>
              <w:t>Ship — Construtor válido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80505" w14:textId="77777777" w:rsidR="00425B24" w:rsidRDefault="00425B24">
            <w:r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1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559CB" w14:textId="77777777" w:rsidR="00425B24" w:rsidRDefault="00425B24">
            <w:r>
              <w:rPr>
                <w:rFonts w:ascii="Calibri" w:eastAsia="Calibri" w:hAnsi="Calibri" w:cs="Calibri"/>
              </w:rPr>
              <w:t>—</w:t>
            </w:r>
          </w:p>
        </w:tc>
      </w:tr>
      <w:tr w:rsidR="00425B24" w14:paraId="145E94DE" w14:textId="77777777" w:rsidTr="00E339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84176" w14:textId="77777777" w:rsidR="00425B24" w:rsidRDefault="00425B24">
            <w:r>
              <w:rPr>
                <w:rFonts w:ascii="Calibri" w:eastAsia="Calibri" w:hAnsi="Calibri" w:cs="Calibri"/>
              </w:rPr>
              <w:t>Ship — addHit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3F321" w14:textId="77777777" w:rsidR="00425B24" w:rsidRDefault="00425B24">
            <w:r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1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319B9" w14:textId="77777777" w:rsidR="00425B24" w:rsidRDefault="00425B24">
            <w:r>
              <w:rPr>
                <w:rFonts w:ascii="Calibri" w:eastAsia="Calibri" w:hAnsi="Calibri" w:cs="Calibri"/>
              </w:rPr>
              <w:t>—</w:t>
            </w:r>
          </w:p>
        </w:tc>
      </w:tr>
      <w:tr w:rsidR="00425B24" w14:paraId="5DE0F608" w14:textId="77777777" w:rsidTr="00E339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1C724" w14:textId="77777777" w:rsidR="00425B24" w:rsidRDefault="00425B24">
            <w:r>
              <w:rPr>
                <w:rFonts w:ascii="Calibri" w:eastAsia="Calibri" w:hAnsi="Calibri" w:cs="Calibri"/>
              </w:rPr>
              <w:t>Ship — isSunk (não afundado)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1764A" w14:textId="77777777" w:rsidR="00425B24" w:rsidRDefault="00425B24">
            <w:r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1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3AFEC" w14:textId="77777777" w:rsidR="00425B24" w:rsidRDefault="00425B24">
            <w:r>
              <w:rPr>
                <w:rFonts w:ascii="Calibri" w:eastAsia="Calibri" w:hAnsi="Calibri" w:cs="Calibri"/>
              </w:rPr>
              <w:t>—</w:t>
            </w:r>
          </w:p>
        </w:tc>
      </w:tr>
      <w:tr w:rsidR="00425B24" w14:paraId="21EF17EF" w14:textId="77777777" w:rsidTr="00E339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B7025" w14:textId="77777777" w:rsidR="00425B24" w:rsidRDefault="00425B24">
            <w:r>
              <w:rPr>
                <w:rFonts w:ascii="Calibri" w:eastAsia="Calibri" w:hAnsi="Calibri" w:cs="Calibri"/>
              </w:rPr>
              <w:t>Ship — isSunk (afundado)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9E9BF" w14:textId="77777777" w:rsidR="00425B24" w:rsidRDefault="00425B24">
            <w:r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1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927F8" w14:textId="77777777" w:rsidR="00425B24" w:rsidRDefault="00425B24">
            <w:r>
              <w:rPr>
                <w:rFonts w:ascii="Calibri" w:eastAsia="Calibri" w:hAnsi="Calibri" w:cs="Calibri"/>
              </w:rPr>
              <w:t>—</w:t>
            </w:r>
          </w:p>
        </w:tc>
      </w:tr>
      <w:tr w:rsidR="00425B24" w14:paraId="5AFF4247" w14:textId="77777777" w:rsidTr="00E339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5E032" w14:textId="77777777" w:rsidR="00425B24" w:rsidRDefault="00425B24">
            <w:r>
              <w:rPr>
                <w:rFonts w:ascii="Calibri" w:eastAsia="Calibri" w:hAnsi="Calibri" w:cs="Calibri"/>
              </w:rPr>
              <w:t>Ship — operator==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6DD19" w14:textId="77777777" w:rsidR="00425B24" w:rsidRDefault="00425B24">
            <w:r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1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CB02B" w14:textId="77777777" w:rsidR="00425B24" w:rsidRDefault="00425B24">
            <w:r>
              <w:rPr>
                <w:rFonts w:ascii="Calibri" w:eastAsia="Calibri" w:hAnsi="Calibri" w:cs="Calibri"/>
              </w:rPr>
              <w:t>—</w:t>
            </w:r>
          </w:p>
        </w:tc>
      </w:tr>
      <w:tr w:rsidR="00425B24" w14:paraId="2928D1A3" w14:textId="77777777" w:rsidTr="00E339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E8F3D" w14:textId="77777777" w:rsidR="00425B24" w:rsidRDefault="00425B24">
            <w:r>
              <w:rPr>
                <w:rFonts w:ascii="Calibri" w:eastAsia="Calibri" w:hAnsi="Calibri" w:cs="Calibri"/>
              </w:rPr>
              <w:t>Board — Construtor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9CACA" w14:textId="77777777" w:rsidR="00425B24" w:rsidRDefault="00425B24">
            <w:r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1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560A1" w14:textId="77777777" w:rsidR="00425B24" w:rsidRDefault="00425B24">
            <w:r>
              <w:rPr>
                <w:rFonts w:ascii="Calibri" w:eastAsia="Calibri" w:hAnsi="Calibri" w:cs="Calibri"/>
              </w:rPr>
              <w:t>—</w:t>
            </w:r>
          </w:p>
        </w:tc>
      </w:tr>
      <w:tr w:rsidR="00425B24" w14:paraId="7E24C278" w14:textId="77777777" w:rsidTr="00E339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F2931" w14:textId="77777777" w:rsidR="00425B24" w:rsidRDefault="00425B24">
            <w:r>
              <w:rPr>
                <w:rFonts w:ascii="Calibri" w:eastAsia="Calibri" w:hAnsi="Calibri" w:cs="Calibri"/>
              </w:rPr>
              <w:t>Board — placeShip válido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C0182" w14:textId="77777777" w:rsidR="00425B24" w:rsidRDefault="00425B24">
            <w:r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1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2C7B8" w14:textId="77777777" w:rsidR="00425B24" w:rsidRDefault="00425B24">
            <w:r>
              <w:rPr>
                <w:rFonts w:ascii="Calibri" w:eastAsia="Calibri" w:hAnsi="Calibri" w:cs="Calibri"/>
              </w:rPr>
              <w:t>—</w:t>
            </w:r>
          </w:p>
        </w:tc>
      </w:tr>
      <w:tr w:rsidR="00425B24" w14:paraId="43A18CF3" w14:textId="77777777" w:rsidTr="00E339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573B2" w14:textId="77777777" w:rsidR="00425B24" w:rsidRDefault="00425B24">
            <w:r>
              <w:rPr>
                <w:rFonts w:ascii="Calibri" w:eastAsia="Calibri" w:hAnsi="Calibri" w:cs="Calibri"/>
              </w:rPr>
              <w:t>Board — placeShip fora dos limites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46879" w14:textId="77777777" w:rsidR="00425B24" w:rsidRDefault="00425B24">
            <w:r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1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8F0FA" w14:textId="77777777" w:rsidR="00425B24" w:rsidRDefault="00425B24">
            <w:r>
              <w:rPr>
                <w:rFonts w:ascii="Calibri" w:eastAsia="Calibri" w:hAnsi="Calibri" w:cs="Calibri"/>
              </w:rPr>
              <w:t>—</w:t>
            </w:r>
          </w:p>
        </w:tc>
      </w:tr>
      <w:tr w:rsidR="00425B24" w14:paraId="529C502F" w14:textId="77777777" w:rsidTr="00E339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90FDC" w14:textId="77777777" w:rsidR="00425B24" w:rsidRDefault="00425B24">
            <w:r>
              <w:rPr>
                <w:rFonts w:ascii="Calibri" w:eastAsia="Calibri" w:hAnsi="Calibri" w:cs="Calibri"/>
              </w:rPr>
              <w:t>Board — placeShip sobreposição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2CA3" w14:textId="77777777" w:rsidR="00425B24" w:rsidRDefault="00425B24">
            <w:r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1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2827" w14:textId="77777777" w:rsidR="00425B24" w:rsidRDefault="00425B24">
            <w:r>
              <w:rPr>
                <w:rFonts w:ascii="Calibri" w:eastAsia="Calibri" w:hAnsi="Calibri" w:cs="Calibri"/>
              </w:rPr>
              <w:t>—</w:t>
            </w:r>
          </w:p>
        </w:tc>
      </w:tr>
      <w:tr w:rsidR="00425B24" w14:paraId="086F7D8F" w14:textId="77777777" w:rsidTr="00E339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D0A1E" w14:textId="77777777" w:rsidR="00425B24" w:rsidRDefault="00425B24">
            <w:r>
              <w:rPr>
                <w:rFonts w:ascii="Calibri" w:eastAsia="Calibri" w:hAnsi="Calibri" w:cs="Calibri"/>
              </w:rPr>
              <w:t>Board — registerShot em água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A0214" w14:textId="77777777" w:rsidR="00425B24" w:rsidRDefault="00425B24">
            <w:r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1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EA9A9" w14:textId="77777777" w:rsidR="00425B24" w:rsidRDefault="00425B24">
            <w:r>
              <w:rPr>
                <w:rFonts w:ascii="Calibri" w:eastAsia="Calibri" w:hAnsi="Calibri" w:cs="Calibri"/>
              </w:rPr>
              <w:t>—</w:t>
            </w:r>
          </w:p>
        </w:tc>
      </w:tr>
      <w:tr w:rsidR="00425B24" w14:paraId="4758A3D7" w14:textId="77777777" w:rsidTr="00E339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07D2A" w14:textId="77777777" w:rsidR="00425B24" w:rsidRDefault="00425B24">
            <w:r>
              <w:rPr>
                <w:rFonts w:ascii="Calibri" w:eastAsia="Calibri" w:hAnsi="Calibri" w:cs="Calibri"/>
              </w:rPr>
              <w:t>Board — registerShot em navio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E8029" w14:textId="77777777" w:rsidR="00425B24" w:rsidRDefault="00425B24">
            <w:r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1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77ECE" w14:textId="77777777" w:rsidR="00425B24" w:rsidRDefault="00425B24">
            <w:r>
              <w:rPr>
                <w:rFonts w:ascii="Calibri" w:eastAsia="Calibri" w:hAnsi="Calibri" w:cs="Calibri"/>
              </w:rPr>
              <w:t>—</w:t>
            </w:r>
          </w:p>
        </w:tc>
      </w:tr>
      <w:tr w:rsidR="00425B24" w14:paraId="3998EC29" w14:textId="77777777" w:rsidTr="00E339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24473" w14:textId="77777777" w:rsidR="00425B24" w:rsidRDefault="00425B24">
            <w:r>
              <w:rPr>
                <w:rFonts w:ascii="Calibri" w:eastAsia="Calibri" w:hAnsi="Calibri" w:cs="Calibri"/>
              </w:rPr>
              <w:t>Board — allShipsSunk (</w:t>
            </w:r>
            <w:proofErr w:type="gramStart"/>
            <w:r>
              <w:rPr>
                <w:rFonts w:ascii="Calibri" w:eastAsia="Calibri" w:hAnsi="Calibri" w:cs="Calibri"/>
              </w:rPr>
              <w:t>não</w:t>
            </w:r>
            <w:proofErr w:type="gramEnd"/>
            <w:r>
              <w:rPr>
                <w:rFonts w:ascii="Calibri" w:eastAsia="Calibri" w:hAnsi="Calibri" w:cs="Calibri"/>
              </w:rPr>
              <w:t xml:space="preserve"> afundado)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8C559" w14:textId="77777777" w:rsidR="00425B24" w:rsidRDefault="00425B24">
            <w:r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1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7AB71" w14:textId="77777777" w:rsidR="00425B24" w:rsidRDefault="00425B24">
            <w:r>
              <w:rPr>
                <w:rFonts w:ascii="Calibri" w:eastAsia="Calibri" w:hAnsi="Calibri" w:cs="Calibri"/>
              </w:rPr>
              <w:t>—</w:t>
            </w:r>
          </w:p>
        </w:tc>
      </w:tr>
      <w:tr w:rsidR="00425B24" w14:paraId="73C64FF1" w14:textId="77777777" w:rsidTr="00E339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8C021" w14:textId="77777777" w:rsidR="00425B24" w:rsidRDefault="00425B24">
            <w:r>
              <w:rPr>
                <w:rFonts w:ascii="Calibri" w:eastAsia="Calibri" w:hAnsi="Calibri" w:cs="Calibri"/>
              </w:rPr>
              <w:t>Board — allShipsSunk (afundado)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F86A7" w14:textId="77777777" w:rsidR="00425B24" w:rsidRDefault="00425B24">
            <w:r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1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DBE9C" w14:textId="77777777" w:rsidR="00425B24" w:rsidRDefault="00425B24">
            <w:r>
              <w:rPr>
                <w:rFonts w:ascii="Calibri" w:eastAsia="Calibri" w:hAnsi="Calibri" w:cs="Calibri"/>
              </w:rPr>
              <w:t>—</w:t>
            </w:r>
          </w:p>
        </w:tc>
      </w:tr>
      <w:tr w:rsidR="00425B24" w14:paraId="4A03B6C1" w14:textId="77777777" w:rsidTr="00E339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5D8B3" w14:textId="77777777" w:rsidR="00425B24" w:rsidRDefault="00425B24">
            <w:r>
              <w:rPr>
                <w:rFonts w:ascii="Calibri" w:eastAsia="Calibri" w:hAnsi="Calibri" w:cs="Calibri"/>
              </w:rPr>
              <w:t>Board — getCell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70028" w14:textId="77777777" w:rsidR="00425B24" w:rsidRDefault="00425B24">
            <w:r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1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DA9B0" w14:textId="77777777" w:rsidR="00425B24" w:rsidRDefault="00425B24">
            <w:r>
              <w:rPr>
                <w:rFonts w:ascii="Calibri" w:eastAsia="Calibri" w:hAnsi="Calibri" w:cs="Calibri"/>
              </w:rPr>
              <w:t>—</w:t>
            </w:r>
          </w:p>
        </w:tc>
      </w:tr>
      <w:tr w:rsidR="00425B24" w14:paraId="2F98363E" w14:textId="77777777" w:rsidTr="00E339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6E096" w14:textId="77777777" w:rsidR="00425B24" w:rsidRDefault="00425B24">
            <w:r>
              <w:rPr>
                <w:rFonts w:ascii="Calibri" w:eastAsia="Calibri" w:hAnsi="Calibri" w:cs="Calibri"/>
              </w:rPr>
              <w:t>Board — placeShipAutomatically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27F22" w14:textId="77777777" w:rsidR="00425B24" w:rsidRDefault="00425B24">
            <w:r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1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40E5F" w14:textId="77777777" w:rsidR="00425B24" w:rsidRDefault="00425B24">
            <w:r>
              <w:rPr>
                <w:rFonts w:ascii="Calibri" w:eastAsia="Calibri" w:hAnsi="Calibri" w:cs="Calibri"/>
              </w:rPr>
              <w:t>—</w:t>
            </w:r>
          </w:p>
        </w:tc>
      </w:tr>
      <w:tr w:rsidR="00425B24" w14:paraId="4BE9D6D3" w14:textId="77777777" w:rsidTr="00E339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5B95E" w14:textId="77777777" w:rsidR="00425B24" w:rsidRDefault="00425B24">
            <w:r>
              <w:rPr>
                <w:rFonts w:ascii="Calibri" w:eastAsia="Calibri" w:hAnsi="Calibri" w:cs="Calibri"/>
              </w:rPr>
              <w:t>Game — Construtor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54AFA" w14:textId="77777777" w:rsidR="00425B24" w:rsidRDefault="00425B24">
            <w:r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1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A2E2B" w14:textId="77777777" w:rsidR="00425B24" w:rsidRDefault="00425B24">
            <w:r>
              <w:rPr>
                <w:rFonts w:ascii="Calibri" w:eastAsia="Calibri" w:hAnsi="Calibri" w:cs="Calibri"/>
              </w:rPr>
              <w:t>—</w:t>
            </w:r>
          </w:p>
        </w:tc>
      </w:tr>
      <w:tr w:rsidR="00425B24" w14:paraId="7F374926" w14:textId="77777777" w:rsidTr="00E339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34720" w14:textId="77777777" w:rsidR="00425B24" w:rsidRDefault="00425B24">
            <w:r>
              <w:rPr>
                <w:rFonts w:ascii="Calibri" w:eastAsia="Calibri" w:hAnsi="Calibri" w:cs="Calibri"/>
              </w:rPr>
              <w:t>Game — isVsComputer (J vs J)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C74BB" w14:textId="77777777" w:rsidR="00425B24" w:rsidRDefault="00425B24">
            <w:r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1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72F89" w14:textId="77777777" w:rsidR="00425B24" w:rsidRDefault="00425B24">
            <w:r>
              <w:rPr>
                <w:rFonts w:ascii="Calibri" w:eastAsia="Calibri" w:hAnsi="Calibri" w:cs="Calibri"/>
              </w:rPr>
              <w:t>—</w:t>
            </w:r>
          </w:p>
        </w:tc>
      </w:tr>
      <w:tr w:rsidR="00425B24" w14:paraId="262A27D3" w14:textId="77777777" w:rsidTr="00E339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E215B" w14:textId="77777777" w:rsidR="00425B24" w:rsidRDefault="00425B24">
            <w:r>
              <w:rPr>
                <w:rFonts w:ascii="Calibri" w:eastAsia="Calibri" w:hAnsi="Calibri" w:cs="Calibri"/>
              </w:rPr>
              <w:t>Game — isVsComputer (J vs Computador)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25EEC" w14:textId="77777777" w:rsidR="00425B24" w:rsidRDefault="00425B24">
            <w:r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1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06CC9" w14:textId="77777777" w:rsidR="00425B24" w:rsidRDefault="00425B24">
            <w:r>
              <w:rPr>
                <w:rFonts w:ascii="Calibri" w:eastAsia="Calibri" w:hAnsi="Calibri" w:cs="Calibri"/>
              </w:rPr>
              <w:t>—</w:t>
            </w:r>
          </w:p>
        </w:tc>
      </w:tr>
      <w:tr w:rsidR="00425B24" w14:paraId="6C3B9819" w14:textId="77777777" w:rsidTr="00E339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68419" w14:textId="77777777" w:rsidR="00425B24" w:rsidRDefault="00425B24">
            <w:r>
              <w:rPr>
                <w:rFonts w:ascii="Calibri" w:eastAsia="Calibri" w:hAnsi="Calibri" w:cs="Calibri"/>
              </w:rPr>
              <w:t>Game — executeMove (falha)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680A2" w14:textId="77777777" w:rsidR="00425B24" w:rsidRDefault="00425B24">
            <w:r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1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1A09E" w14:textId="77777777" w:rsidR="00425B24" w:rsidRDefault="00425B24">
            <w:r>
              <w:rPr>
                <w:rFonts w:ascii="Calibri" w:eastAsia="Calibri" w:hAnsi="Calibri" w:cs="Calibri"/>
              </w:rPr>
              <w:t>—</w:t>
            </w:r>
          </w:p>
        </w:tc>
      </w:tr>
      <w:tr w:rsidR="00425B24" w14:paraId="008771F7" w14:textId="77777777" w:rsidTr="00E339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6FAF5" w14:textId="77777777" w:rsidR="00425B24" w:rsidRDefault="00425B24">
            <w:r>
              <w:rPr>
                <w:rFonts w:ascii="Calibri" w:eastAsia="Calibri" w:hAnsi="Calibri" w:cs="Calibri"/>
              </w:rPr>
              <w:t>Game — executeMove (acerto)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656DB" w14:textId="77777777" w:rsidR="00425B24" w:rsidRDefault="00425B24">
            <w:r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1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EDED6" w14:textId="77777777" w:rsidR="00425B24" w:rsidRDefault="00425B24">
            <w:r>
              <w:rPr>
                <w:rFonts w:ascii="Calibri" w:eastAsia="Calibri" w:hAnsi="Calibri" w:cs="Calibri"/>
              </w:rPr>
              <w:t>—</w:t>
            </w:r>
          </w:p>
        </w:tc>
      </w:tr>
      <w:tr w:rsidR="00425B24" w14:paraId="2449E2D7" w14:textId="77777777" w:rsidTr="00E339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BC960" w14:textId="77777777" w:rsidR="00425B24" w:rsidRDefault="00425B24">
            <w:r>
              <w:rPr>
                <w:rFonts w:ascii="Calibri" w:eastAsia="Calibri" w:hAnsi="Calibri" w:cs="Calibri"/>
              </w:rPr>
              <w:t>Game — isGameOver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94E02" w14:textId="77777777" w:rsidR="00425B24" w:rsidRDefault="00425B24">
            <w:r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1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25168" w14:textId="77777777" w:rsidR="00425B24" w:rsidRDefault="00425B24">
            <w:r>
              <w:rPr>
                <w:rFonts w:ascii="Calibri" w:eastAsia="Calibri" w:hAnsi="Calibri" w:cs="Calibri"/>
              </w:rPr>
              <w:t>—</w:t>
            </w:r>
          </w:p>
        </w:tc>
      </w:tr>
      <w:tr w:rsidR="00425B24" w14:paraId="69EB3921" w14:textId="77777777" w:rsidTr="00E339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026B3" w14:textId="77777777" w:rsidR="00425B24" w:rsidRDefault="00425B24">
            <w:r>
              <w:rPr>
                <w:rFonts w:ascii="Calibri" w:eastAsia="Calibri" w:hAnsi="Calibri" w:cs="Calibri"/>
              </w:rPr>
              <w:t>PlayerContainer — add e get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97DA3" w14:textId="77777777" w:rsidR="00425B24" w:rsidRDefault="00425B24">
            <w:r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1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5C38A" w14:textId="77777777" w:rsidR="00425B24" w:rsidRDefault="00425B24">
            <w:r>
              <w:rPr>
                <w:rFonts w:ascii="Calibri" w:eastAsia="Calibri" w:hAnsi="Calibri" w:cs="Calibri"/>
              </w:rPr>
              <w:t>—</w:t>
            </w:r>
          </w:p>
        </w:tc>
      </w:tr>
      <w:tr w:rsidR="00425B24" w14:paraId="6D0A2DB6" w14:textId="77777777" w:rsidTr="00E339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BA96F" w14:textId="77777777" w:rsidR="00425B24" w:rsidRDefault="00425B24">
            <w:r>
              <w:rPr>
                <w:rFonts w:ascii="Calibri" w:eastAsia="Calibri" w:hAnsi="Calibri" w:cs="Calibri"/>
              </w:rPr>
              <w:t>PlayerContainer — get inexistente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01097" w14:textId="77777777" w:rsidR="00425B24" w:rsidRDefault="00425B24">
            <w:r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1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96811" w14:textId="77777777" w:rsidR="00425B24" w:rsidRDefault="00425B24">
            <w:r>
              <w:rPr>
                <w:rFonts w:ascii="Calibri" w:eastAsia="Calibri" w:hAnsi="Calibri" w:cs="Calibri"/>
              </w:rPr>
              <w:t>—</w:t>
            </w:r>
          </w:p>
        </w:tc>
      </w:tr>
      <w:tr w:rsidR="00425B24" w14:paraId="22B0F245" w14:textId="77777777" w:rsidTr="00E339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8A1A5" w14:textId="77777777" w:rsidR="00425B24" w:rsidRDefault="00425B24">
            <w:r>
              <w:rPr>
                <w:rFonts w:ascii="Calibri" w:eastAsia="Calibri" w:hAnsi="Calibri" w:cs="Calibri"/>
              </w:rPr>
              <w:lastRenderedPageBreak/>
              <w:t>PlayerContainer — search existente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DFA9B" w14:textId="77777777" w:rsidR="00425B24" w:rsidRDefault="00425B24">
            <w:r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1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3C09B" w14:textId="77777777" w:rsidR="00425B24" w:rsidRDefault="00425B24">
            <w:r>
              <w:rPr>
                <w:rFonts w:ascii="Calibri" w:eastAsia="Calibri" w:hAnsi="Calibri" w:cs="Calibri"/>
              </w:rPr>
              <w:t>—</w:t>
            </w:r>
          </w:p>
        </w:tc>
      </w:tr>
      <w:tr w:rsidR="00425B24" w14:paraId="2BAB4E43" w14:textId="77777777" w:rsidTr="00E339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B138F" w14:textId="77777777" w:rsidR="00425B24" w:rsidRDefault="00425B24">
            <w:r>
              <w:rPr>
                <w:rFonts w:ascii="Calibri" w:eastAsia="Calibri" w:hAnsi="Calibri" w:cs="Calibri"/>
              </w:rPr>
              <w:t>PlayerContainer — search inexistente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A54A0" w14:textId="77777777" w:rsidR="00425B24" w:rsidRDefault="00425B24">
            <w:r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1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D6BBE" w14:textId="77777777" w:rsidR="00425B24" w:rsidRDefault="00425B24">
            <w:r>
              <w:rPr>
                <w:rFonts w:ascii="Calibri" w:eastAsia="Calibri" w:hAnsi="Calibri" w:cs="Calibri"/>
              </w:rPr>
              <w:t>—</w:t>
            </w:r>
          </w:p>
        </w:tc>
      </w:tr>
      <w:tr w:rsidR="00425B24" w14:paraId="5A66C7F9" w14:textId="77777777" w:rsidTr="00E339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62BF1" w14:textId="77777777" w:rsidR="00425B24" w:rsidRDefault="00425B24">
            <w:r>
              <w:rPr>
                <w:rFonts w:ascii="Calibri" w:eastAsia="Calibri" w:hAnsi="Calibri" w:cs="Calibri"/>
              </w:rPr>
              <w:t>PlayerContainer — remove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0A0F4" w14:textId="77777777" w:rsidR="00425B24" w:rsidRDefault="00425B24">
            <w:r>
              <w:rPr>
                <w:rFonts w:ascii="Calibri" w:eastAsia="Calibri" w:hAnsi="Calibri" w:cs="Calibri"/>
              </w:rPr>
              <w:t>100%</w:t>
            </w:r>
          </w:p>
        </w:tc>
        <w:tc>
          <w:tcPr>
            <w:tcW w:w="1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B99C4" w14:textId="77777777" w:rsidR="00425B24" w:rsidRDefault="00425B24">
            <w:r>
              <w:rPr>
                <w:rFonts w:ascii="Calibri" w:eastAsia="Calibri" w:hAnsi="Calibri" w:cs="Calibri"/>
              </w:rPr>
              <w:t>—</w:t>
            </w:r>
          </w:p>
        </w:tc>
      </w:tr>
    </w:tbl>
    <w:p w14:paraId="34127825" w14:textId="77777777" w:rsidR="00E339E7" w:rsidRDefault="00E339E7" w:rsidP="00E339E7">
      <w:pPr>
        <w:pStyle w:val="Legenda"/>
        <w:jc w:val="left"/>
        <w:rPr>
          <w:sz w:val="20"/>
        </w:rPr>
      </w:pPr>
      <w:r>
        <w:rPr>
          <w:szCs w:val="18"/>
        </w:rPr>
        <w:t xml:space="preserve">                             </w:t>
      </w:r>
      <w:r w:rsidRPr="0077556E">
        <w:rPr>
          <w:szCs w:val="18"/>
        </w:rPr>
        <w:t xml:space="preserve">Fig. </w:t>
      </w:r>
      <w:r>
        <w:rPr>
          <w:szCs w:val="18"/>
        </w:rPr>
        <w:t>14</w:t>
      </w:r>
      <w:r w:rsidRPr="0077556E">
        <w:rPr>
          <w:szCs w:val="18"/>
        </w:rPr>
        <w:t xml:space="preserve">. </w:t>
      </w:r>
      <w:r>
        <w:rPr>
          <w:szCs w:val="18"/>
        </w:rPr>
        <w:t>Taxa de sucesso dos testes unitários realizados</w:t>
      </w:r>
    </w:p>
    <w:p w14:paraId="4397F15E" w14:textId="77777777" w:rsidR="00E339E7" w:rsidRDefault="00425B24" w:rsidP="0037569E">
      <w:pPr>
        <w:pStyle w:val="Legenda"/>
        <w:jc w:val="left"/>
        <w:rPr>
          <w:sz w:val="20"/>
        </w:rPr>
      </w:pPr>
      <w:r>
        <w:rPr>
          <w:b w:val="0"/>
          <w:bCs/>
          <w:sz w:val="20"/>
        </w:rPr>
        <w:br/>
      </w:r>
      <w:r>
        <w:rPr>
          <w:sz w:val="20"/>
        </w:rPr>
        <w:br/>
      </w:r>
    </w:p>
    <w:p w14:paraId="37137964" w14:textId="77777777" w:rsidR="00E339E7" w:rsidRDefault="00E339E7" w:rsidP="0037569E">
      <w:pPr>
        <w:pStyle w:val="Legenda"/>
        <w:jc w:val="left"/>
        <w:rPr>
          <w:sz w:val="20"/>
        </w:rPr>
      </w:pPr>
    </w:p>
    <w:p w14:paraId="0124CDCB" w14:textId="77777777" w:rsidR="009B1D59" w:rsidRPr="00E339E7" w:rsidRDefault="00C327FF" w:rsidP="0037569E">
      <w:pPr>
        <w:pStyle w:val="Legenda"/>
        <w:jc w:val="left"/>
        <w:rPr>
          <w:sz w:val="20"/>
        </w:rPr>
      </w:pPr>
      <w:r>
        <w:rPr>
          <w:sz w:val="24"/>
          <w:szCs w:val="24"/>
          <w:lang w:val="pt-BR"/>
        </w:rPr>
        <w:br/>
      </w:r>
      <w:r w:rsidR="00EF3553" w:rsidRPr="0037569E">
        <w:rPr>
          <w:sz w:val="24"/>
          <w:szCs w:val="24"/>
          <w:lang w:val="pt-BR"/>
        </w:rPr>
        <w:t>1</w:t>
      </w:r>
      <w:r w:rsidR="00467FD2" w:rsidRPr="0037569E">
        <w:rPr>
          <w:sz w:val="24"/>
          <w:szCs w:val="24"/>
          <w:lang w:val="pt-BR"/>
        </w:rPr>
        <w:t>3</w:t>
      </w:r>
      <w:r w:rsidR="009B1D59" w:rsidRPr="0037569E">
        <w:rPr>
          <w:sz w:val="24"/>
          <w:szCs w:val="24"/>
          <w:lang w:val="pt-BR"/>
        </w:rPr>
        <w:t xml:space="preserve">   </w:t>
      </w:r>
      <w:r w:rsidR="00DB566E" w:rsidRPr="0037569E">
        <w:rPr>
          <w:sz w:val="24"/>
          <w:szCs w:val="24"/>
          <w:lang w:val="pt-BR"/>
        </w:rPr>
        <w:t>Conclusão</w:t>
      </w:r>
    </w:p>
    <w:p w14:paraId="7BF79DC3" w14:textId="77777777" w:rsidR="009B1D59" w:rsidRPr="009B335A" w:rsidRDefault="00EF0709" w:rsidP="00D32348">
      <w:pPr>
        <w:pStyle w:val="p1a"/>
        <w:rPr>
          <w:rFonts w:ascii="Times New Roman" w:hAnsi="Times New Roman"/>
          <w:lang w:val="pt-BR" w:eastAsia="pt-PT"/>
        </w:rPr>
      </w:pPr>
      <w:r w:rsidRPr="009B335A">
        <w:rPr>
          <w:rStyle w:val="citation-658"/>
          <w:lang w:val="pt-BR"/>
        </w:rPr>
        <w:t xml:space="preserve">Para concluir, este relatório será o </w:t>
      </w:r>
      <w:r w:rsidR="00392528" w:rsidRPr="009B335A">
        <w:rPr>
          <w:rStyle w:val="citation-658"/>
          <w:lang w:val="pt-BR"/>
        </w:rPr>
        <w:t>guia</w:t>
      </w:r>
      <w:r w:rsidRPr="009B335A">
        <w:rPr>
          <w:rStyle w:val="citation-658"/>
          <w:lang w:val="pt-BR"/>
        </w:rPr>
        <w:t xml:space="preserve"> fundam</w:t>
      </w:r>
      <w:r w:rsidR="00392528" w:rsidRPr="009B335A">
        <w:rPr>
          <w:rStyle w:val="citation-658"/>
          <w:lang w:val="pt-BR"/>
        </w:rPr>
        <w:t xml:space="preserve">ental para o desenvolvimento da </w:t>
      </w:r>
      <w:r w:rsidRPr="009B335A">
        <w:rPr>
          <w:rStyle w:val="citation-658"/>
          <w:lang w:val="pt-BR"/>
        </w:rPr>
        <w:t>aplicação</w:t>
      </w:r>
      <w:r w:rsidR="00C859C7" w:rsidRPr="009B335A">
        <w:rPr>
          <w:lang w:val="pt-BR"/>
        </w:rPr>
        <w:t xml:space="preserve">. </w:t>
      </w:r>
      <w:r w:rsidR="00031AE0" w:rsidRPr="009B335A">
        <w:rPr>
          <w:rStyle w:val="citation-657"/>
          <w:lang w:val="pt-BR"/>
        </w:rPr>
        <w:t>Será</w:t>
      </w:r>
      <w:r w:rsidRPr="009B335A">
        <w:rPr>
          <w:rStyle w:val="citation-657"/>
          <w:lang w:val="pt-BR"/>
        </w:rPr>
        <w:t xml:space="preserve"> através dele que</w:t>
      </w:r>
      <w:r w:rsidR="00392528" w:rsidRPr="009B335A">
        <w:rPr>
          <w:rStyle w:val="citation-657"/>
          <w:lang w:val="pt-BR"/>
        </w:rPr>
        <w:t xml:space="preserve"> </w:t>
      </w:r>
      <w:r w:rsidR="00031AE0" w:rsidRPr="009B335A">
        <w:rPr>
          <w:rStyle w:val="citation-656"/>
          <w:lang w:val="pt-BR"/>
        </w:rPr>
        <w:t>garantiremos</w:t>
      </w:r>
      <w:r w:rsidRPr="009B335A">
        <w:rPr>
          <w:rStyle w:val="citation-656"/>
          <w:lang w:val="pt-BR"/>
        </w:rPr>
        <w:t xml:space="preserve"> que o projeto não se foque apenas na mecânica de jogo, mas também em </w:t>
      </w:r>
      <w:r w:rsidR="00392528" w:rsidRPr="009B335A">
        <w:rPr>
          <w:rStyle w:val="citation-656"/>
          <w:lang w:val="pt-BR"/>
        </w:rPr>
        <w:t xml:space="preserve">outras </w:t>
      </w:r>
      <w:r w:rsidRPr="009B335A">
        <w:rPr>
          <w:rStyle w:val="citation-656"/>
          <w:lang w:val="pt-BR"/>
        </w:rPr>
        <w:t xml:space="preserve">funcionalidades como o </w:t>
      </w:r>
      <w:r w:rsidRPr="009B335A">
        <w:rPr>
          <w:rStyle w:val="citation-656"/>
          <w:bCs/>
          <w:lang w:val="pt-BR"/>
        </w:rPr>
        <w:t>sistema de ranking</w:t>
      </w:r>
      <w:r w:rsidRPr="009B335A">
        <w:rPr>
          <w:rStyle w:val="citation-656"/>
          <w:lang w:val="pt-BR"/>
        </w:rPr>
        <w:t xml:space="preserve"> e as </w:t>
      </w:r>
      <w:r w:rsidRPr="009B335A">
        <w:rPr>
          <w:rStyle w:val="citation-656"/>
          <w:bCs/>
          <w:lang w:val="pt-BR"/>
        </w:rPr>
        <w:t>estatísticas individuais</w:t>
      </w:r>
      <w:r w:rsidRPr="009B335A">
        <w:rPr>
          <w:lang w:val="pt-BR"/>
        </w:rPr>
        <w:t>.</w:t>
      </w:r>
    </w:p>
    <w:sectPr w:rsidR="009B1D59" w:rsidRPr="009B335A" w:rsidSect="0070520C">
      <w:type w:val="continuous"/>
      <w:pgSz w:w="11907" w:h="16840" w:code="9"/>
      <w:pgMar w:top="2948" w:right="2495" w:bottom="2948" w:left="2495" w:header="2381" w:footer="1389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61D65" w14:textId="77777777" w:rsidR="00B15AF1" w:rsidRDefault="00B15AF1">
      <w:r>
        <w:separator/>
      </w:r>
    </w:p>
  </w:endnote>
  <w:endnote w:type="continuationSeparator" w:id="0">
    <w:p w14:paraId="2DFB8026" w14:textId="77777777" w:rsidR="00B15AF1" w:rsidRDefault="00B15A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1C2C4" w14:textId="77777777" w:rsidR="00B15AF1" w:rsidRDefault="00B15AF1">
      <w:r>
        <w:separator/>
      </w:r>
    </w:p>
  </w:footnote>
  <w:footnote w:type="continuationSeparator" w:id="0">
    <w:p w14:paraId="79B5CC60" w14:textId="77777777" w:rsidR="00B15AF1" w:rsidRDefault="00B15A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0FE4D956"/>
    <w:lvl w:ilvl="0">
      <w:numFmt w:val="none"/>
      <w:lvlText w:val=""/>
      <w:lvlJc w:val="left"/>
    </w:lvl>
    <w:lvl w:ilvl="1">
      <w:numFmt w:val="none"/>
      <w:lvlText w:val=""/>
      <w:lvlJc w:val="left"/>
    </w:lvl>
    <w:lvl w:ilvl="2">
      <w:numFmt w:val="none"/>
      <w:lvlText w:val=""/>
      <w:lvlJc w:val="left"/>
    </w:lvl>
    <w:lvl w:ilvl="3">
      <w:numFmt w:val="decimal"/>
      <w:pStyle w:val="Ttulo4"/>
      <w:lvlText w:val="%4"/>
      <w:legacy w:legacy="1" w:legacySpace="0" w:legacyIndent="0"/>
      <w:lvlJc w:val="left"/>
      <w:rPr>
        <w:rFonts w:ascii="Tms Rmn" w:hAnsi="Tms Rmn" w:hint="default"/>
      </w:rPr>
    </w:lvl>
    <w:lvl w:ilvl="4">
      <w:numFmt w:val="decimal"/>
      <w:pStyle w:val="Ttulo5"/>
      <w:lvlText w:val="%5"/>
      <w:legacy w:legacy="1" w:legacySpace="0" w:legacyIndent="0"/>
      <w:lvlJc w:val="left"/>
      <w:rPr>
        <w:rFonts w:ascii="Tms Rmn" w:hAnsi="Tms Rmn" w:hint="default"/>
      </w:rPr>
    </w:lvl>
    <w:lvl w:ilvl="5">
      <w:numFmt w:val="decimal"/>
      <w:pStyle w:val="Ttulo6"/>
      <w:lvlText w:val="%6"/>
      <w:legacy w:legacy="1" w:legacySpace="0" w:legacyIndent="0"/>
      <w:lvlJc w:val="left"/>
      <w:rPr>
        <w:rFonts w:ascii="Tms Rmn" w:hAnsi="Tms Rmn" w:hint="default"/>
      </w:rPr>
    </w:lvl>
    <w:lvl w:ilvl="6">
      <w:numFmt w:val="decimal"/>
      <w:pStyle w:val="Ttulo7"/>
      <w:lvlText w:val="%7"/>
      <w:legacy w:legacy="1" w:legacySpace="0" w:legacyIndent="0"/>
      <w:lvlJc w:val="left"/>
      <w:rPr>
        <w:rFonts w:ascii="Tms Rmn" w:hAnsi="Tms Rmn" w:hint="default"/>
      </w:rPr>
    </w:lvl>
    <w:lvl w:ilvl="7">
      <w:numFmt w:val="decimal"/>
      <w:pStyle w:val="Ttulo8"/>
      <w:lvlText w:val="%8"/>
      <w:legacy w:legacy="1" w:legacySpace="0" w:legacyIndent="0"/>
      <w:lvlJc w:val="left"/>
      <w:rPr>
        <w:rFonts w:ascii="Tms Rmn" w:hAnsi="Tms Rmn" w:hint="default"/>
      </w:rPr>
    </w:lvl>
    <w:lvl w:ilvl="8">
      <w:numFmt w:val="decimal"/>
      <w:pStyle w:val="Ttulo9"/>
      <w:lvlText w:val="%9"/>
      <w:legacy w:legacy="1" w:legacySpace="0" w:legacyIndent="0"/>
      <w:lvlJc w:val="left"/>
      <w:rPr>
        <w:rFonts w:ascii="Tms Rmn" w:hAnsi="Tms Rmn" w:hint="default"/>
      </w:rPr>
    </w:lvl>
  </w:abstractNum>
  <w:abstractNum w:abstractNumId="1" w15:restartNumberingAfterBreak="0">
    <w:nsid w:val="02A80CB7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67B555F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B2B2D29"/>
    <w:multiLevelType w:val="multilevel"/>
    <w:tmpl w:val="9F10C6DA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2"/>
      <w:numFmt w:val="decimal"/>
      <w:isLgl/>
      <w:lvlText w:val="%1.%2"/>
      <w:lvlJc w:val="left"/>
      <w:pPr>
        <w:ind w:left="564" w:hanging="564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16DA661B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1073B40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44F1204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4BB5432"/>
    <w:multiLevelType w:val="hybridMultilevel"/>
    <w:tmpl w:val="9104B334"/>
    <w:lvl w:ilvl="0" w:tplc="0816000F">
      <w:start w:val="1"/>
      <w:numFmt w:val="decimal"/>
      <w:lvlText w:val="%1."/>
      <w:lvlJc w:val="left"/>
      <w:pPr>
        <w:ind w:left="360" w:hanging="360"/>
      </w:pPr>
    </w:lvl>
    <w:lvl w:ilvl="1" w:tplc="08160019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6716DD4"/>
    <w:multiLevelType w:val="hybridMultilevel"/>
    <w:tmpl w:val="35EABFE2"/>
    <w:lvl w:ilvl="0" w:tplc="0816000F">
      <w:start w:val="1"/>
      <w:numFmt w:val="decimal"/>
      <w:lvlText w:val="%1."/>
      <w:lvlJc w:val="left"/>
      <w:pPr>
        <w:ind w:left="360" w:hanging="360"/>
      </w:pPr>
    </w:lvl>
    <w:lvl w:ilvl="1" w:tplc="08160019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C5E4016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DD258D8"/>
    <w:multiLevelType w:val="hybridMultilevel"/>
    <w:tmpl w:val="7D1E767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E351DB"/>
    <w:multiLevelType w:val="hybridMultilevel"/>
    <w:tmpl w:val="FF06239A"/>
    <w:lvl w:ilvl="0" w:tplc="76ECCE7A">
      <w:start w:val="1"/>
      <w:numFmt w:val="decimal"/>
      <w:lvlText w:val="%1."/>
      <w:lvlJc w:val="left"/>
      <w:pPr>
        <w:ind w:left="360" w:hanging="360"/>
      </w:pPr>
      <w:rPr>
        <w:rFonts w:ascii="Times" w:hAnsi="Times" w:cs="Times" w:hint="default"/>
        <w:sz w:val="2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01647D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5676621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759E0EA1"/>
    <w:multiLevelType w:val="hybridMultilevel"/>
    <w:tmpl w:val="D25483CA"/>
    <w:lvl w:ilvl="0" w:tplc="444C79BE">
      <w:start w:val="1"/>
      <w:numFmt w:val="decimal"/>
      <w:lvlText w:val="%1."/>
      <w:lvlJc w:val="left"/>
      <w:pPr>
        <w:ind w:left="360" w:hanging="360"/>
      </w:pPr>
      <w:rPr>
        <w:rFonts w:ascii="Times" w:hAnsi="Times" w:cs="Times" w:hint="default"/>
        <w:sz w:val="2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8355155">
    <w:abstractNumId w:val="0"/>
  </w:num>
  <w:num w:numId="2" w16cid:durableId="967126949">
    <w:abstractNumId w:val="1"/>
  </w:num>
  <w:num w:numId="3" w16cid:durableId="222764021">
    <w:abstractNumId w:val="11"/>
  </w:num>
  <w:num w:numId="4" w16cid:durableId="788011330">
    <w:abstractNumId w:val="7"/>
  </w:num>
  <w:num w:numId="5" w16cid:durableId="987704541">
    <w:abstractNumId w:val="8"/>
  </w:num>
  <w:num w:numId="6" w16cid:durableId="1460804163">
    <w:abstractNumId w:val="14"/>
  </w:num>
  <w:num w:numId="7" w16cid:durableId="992490401">
    <w:abstractNumId w:val="3"/>
  </w:num>
  <w:num w:numId="8" w16cid:durableId="1414277091">
    <w:abstractNumId w:val="10"/>
  </w:num>
  <w:num w:numId="9" w16cid:durableId="1451775427">
    <w:abstractNumId w:val="12"/>
  </w:num>
  <w:num w:numId="10" w16cid:durableId="1352486945">
    <w:abstractNumId w:val="4"/>
  </w:num>
  <w:num w:numId="11" w16cid:durableId="1209489595">
    <w:abstractNumId w:val="6"/>
  </w:num>
  <w:num w:numId="12" w16cid:durableId="952783013">
    <w:abstractNumId w:val="9"/>
  </w:num>
  <w:num w:numId="13" w16cid:durableId="331831969">
    <w:abstractNumId w:val="13"/>
  </w:num>
  <w:num w:numId="14" w16cid:durableId="709691568">
    <w:abstractNumId w:val="2"/>
  </w:num>
  <w:num w:numId="15" w16cid:durableId="1976787340">
    <w:abstractNumId w:val="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mirrorMargins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evenAndOddHeaders/>
  <w:drawingGridHorizontalSpacing w:val="120"/>
  <w:drawingGridVerticalSpacing w:val="120"/>
  <w:displayVerticalDrawingGridEvery w:val="0"/>
  <w:doNotUseMarginsForDrawingGridOrigin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42DC"/>
    <w:rsid w:val="000003B1"/>
    <w:rsid w:val="000224DF"/>
    <w:rsid w:val="00031AE0"/>
    <w:rsid w:val="00040D46"/>
    <w:rsid w:val="0004285F"/>
    <w:rsid w:val="00050DFE"/>
    <w:rsid w:val="00053BA6"/>
    <w:rsid w:val="00055939"/>
    <w:rsid w:val="0006136A"/>
    <w:rsid w:val="00082BEC"/>
    <w:rsid w:val="00094440"/>
    <w:rsid w:val="000A3D4E"/>
    <w:rsid w:val="000C6B24"/>
    <w:rsid w:val="000E4EF4"/>
    <w:rsid w:val="000F3465"/>
    <w:rsid w:val="00152966"/>
    <w:rsid w:val="00165806"/>
    <w:rsid w:val="00165C6D"/>
    <w:rsid w:val="00170A5A"/>
    <w:rsid w:val="00180130"/>
    <w:rsid w:val="0018022F"/>
    <w:rsid w:val="00194841"/>
    <w:rsid w:val="00197E03"/>
    <w:rsid w:val="001A6756"/>
    <w:rsid w:val="001C14BE"/>
    <w:rsid w:val="001C5F75"/>
    <w:rsid w:val="001D3036"/>
    <w:rsid w:val="001E2B8E"/>
    <w:rsid w:val="00203798"/>
    <w:rsid w:val="00246502"/>
    <w:rsid w:val="00246A32"/>
    <w:rsid w:val="00252BAB"/>
    <w:rsid w:val="002860CF"/>
    <w:rsid w:val="002A3EE9"/>
    <w:rsid w:val="002B0C35"/>
    <w:rsid w:val="002D28D9"/>
    <w:rsid w:val="00317B4A"/>
    <w:rsid w:val="0033684D"/>
    <w:rsid w:val="00351FE8"/>
    <w:rsid w:val="00356F17"/>
    <w:rsid w:val="00364F79"/>
    <w:rsid w:val="0037569E"/>
    <w:rsid w:val="00392528"/>
    <w:rsid w:val="003C5FA0"/>
    <w:rsid w:val="003D3C40"/>
    <w:rsid w:val="003D5C7E"/>
    <w:rsid w:val="00404C55"/>
    <w:rsid w:val="004072A8"/>
    <w:rsid w:val="00422C0D"/>
    <w:rsid w:val="00425B24"/>
    <w:rsid w:val="00467FD2"/>
    <w:rsid w:val="004A2578"/>
    <w:rsid w:val="004C31AA"/>
    <w:rsid w:val="004D2B66"/>
    <w:rsid w:val="004F5E1B"/>
    <w:rsid w:val="0050222A"/>
    <w:rsid w:val="005154B2"/>
    <w:rsid w:val="00535918"/>
    <w:rsid w:val="005359B6"/>
    <w:rsid w:val="0053739C"/>
    <w:rsid w:val="0055524C"/>
    <w:rsid w:val="00571A25"/>
    <w:rsid w:val="005802A5"/>
    <w:rsid w:val="00586CFF"/>
    <w:rsid w:val="005B1E72"/>
    <w:rsid w:val="005B29C7"/>
    <w:rsid w:val="005B59A1"/>
    <w:rsid w:val="005F632A"/>
    <w:rsid w:val="0060784D"/>
    <w:rsid w:val="0061658F"/>
    <w:rsid w:val="006225EA"/>
    <w:rsid w:val="00640208"/>
    <w:rsid w:val="0064553E"/>
    <w:rsid w:val="00652234"/>
    <w:rsid w:val="00657488"/>
    <w:rsid w:val="00667821"/>
    <w:rsid w:val="0067477F"/>
    <w:rsid w:val="006962C6"/>
    <w:rsid w:val="006A1BD8"/>
    <w:rsid w:val="006B13EC"/>
    <w:rsid w:val="006B229F"/>
    <w:rsid w:val="006D6105"/>
    <w:rsid w:val="006F53C2"/>
    <w:rsid w:val="007001FC"/>
    <w:rsid w:val="007027E8"/>
    <w:rsid w:val="0070520C"/>
    <w:rsid w:val="007131A7"/>
    <w:rsid w:val="007309D0"/>
    <w:rsid w:val="00765A45"/>
    <w:rsid w:val="007724FF"/>
    <w:rsid w:val="0077556E"/>
    <w:rsid w:val="007B562D"/>
    <w:rsid w:val="007C2980"/>
    <w:rsid w:val="00810F48"/>
    <w:rsid w:val="008214A1"/>
    <w:rsid w:val="00827576"/>
    <w:rsid w:val="0083154E"/>
    <w:rsid w:val="008A0799"/>
    <w:rsid w:val="008A6266"/>
    <w:rsid w:val="008B16B3"/>
    <w:rsid w:val="00914605"/>
    <w:rsid w:val="009214D0"/>
    <w:rsid w:val="009232E7"/>
    <w:rsid w:val="00932125"/>
    <w:rsid w:val="0094186E"/>
    <w:rsid w:val="0095068A"/>
    <w:rsid w:val="009625FF"/>
    <w:rsid w:val="009942DC"/>
    <w:rsid w:val="009B1D59"/>
    <w:rsid w:val="009B335A"/>
    <w:rsid w:val="009B5E2E"/>
    <w:rsid w:val="009F4136"/>
    <w:rsid w:val="00A02F42"/>
    <w:rsid w:val="00A03267"/>
    <w:rsid w:val="00A06878"/>
    <w:rsid w:val="00A61B46"/>
    <w:rsid w:val="00A72563"/>
    <w:rsid w:val="00A74919"/>
    <w:rsid w:val="00A8258F"/>
    <w:rsid w:val="00A82AC2"/>
    <w:rsid w:val="00A90198"/>
    <w:rsid w:val="00AA4817"/>
    <w:rsid w:val="00AF6CE1"/>
    <w:rsid w:val="00B069EE"/>
    <w:rsid w:val="00B1442B"/>
    <w:rsid w:val="00B15AF1"/>
    <w:rsid w:val="00B21233"/>
    <w:rsid w:val="00B35AFB"/>
    <w:rsid w:val="00B37166"/>
    <w:rsid w:val="00B4073F"/>
    <w:rsid w:val="00B54AC1"/>
    <w:rsid w:val="00B564E0"/>
    <w:rsid w:val="00B953BA"/>
    <w:rsid w:val="00BA1D3E"/>
    <w:rsid w:val="00BA4722"/>
    <w:rsid w:val="00BA4F6F"/>
    <w:rsid w:val="00BA5810"/>
    <w:rsid w:val="00BD1DA5"/>
    <w:rsid w:val="00BD33FD"/>
    <w:rsid w:val="00C03240"/>
    <w:rsid w:val="00C16F71"/>
    <w:rsid w:val="00C21DCE"/>
    <w:rsid w:val="00C27BCB"/>
    <w:rsid w:val="00C327FF"/>
    <w:rsid w:val="00C47A9B"/>
    <w:rsid w:val="00C6574B"/>
    <w:rsid w:val="00C75591"/>
    <w:rsid w:val="00C80921"/>
    <w:rsid w:val="00C859C7"/>
    <w:rsid w:val="00C951AE"/>
    <w:rsid w:val="00C95EFA"/>
    <w:rsid w:val="00C95FFA"/>
    <w:rsid w:val="00CA384F"/>
    <w:rsid w:val="00CB2306"/>
    <w:rsid w:val="00CC62A8"/>
    <w:rsid w:val="00CE33CA"/>
    <w:rsid w:val="00CF0521"/>
    <w:rsid w:val="00CF3BCD"/>
    <w:rsid w:val="00D15D54"/>
    <w:rsid w:val="00D25733"/>
    <w:rsid w:val="00D30D90"/>
    <w:rsid w:val="00D32348"/>
    <w:rsid w:val="00D46E59"/>
    <w:rsid w:val="00D55195"/>
    <w:rsid w:val="00D8313E"/>
    <w:rsid w:val="00D87E5D"/>
    <w:rsid w:val="00DA0492"/>
    <w:rsid w:val="00DB566E"/>
    <w:rsid w:val="00DC2926"/>
    <w:rsid w:val="00DD625B"/>
    <w:rsid w:val="00DE2DD8"/>
    <w:rsid w:val="00DF75D8"/>
    <w:rsid w:val="00E05EA0"/>
    <w:rsid w:val="00E1778A"/>
    <w:rsid w:val="00E27592"/>
    <w:rsid w:val="00E3194C"/>
    <w:rsid w:val="00E3380D"/>
    <w:rsid w:val="00E339E7"/>
    <w:rsid w:val="00E37818"/>
    <w:rsid w:val="00E4082B"/>
    <w:rsid w:val="00EA1D86"/>
    <w:rsid w:val="00EA3C57"/>
    <w:rsid w:val="00ED118B"/>
    <w:rsid w:val="00EF0709"/>
    <w:rsid w:val="00EF21A8"/>
    <w:rsid w:val="00EF3553"/>
    <w:rsid w:val="00F00716"/>
    <w:rsid w:val="00F11622"/>
    <w:rsid w:val="00F35037"/>
    <w:rsid w:val="00F36F61"/>
    <w:rsid w:val="00F54FCB"/>
    <w:rsid w:val="00F95A8B"/>
    <w:rsid w:val="00FA0BD0"/>
    <w:rsid w:val="00FA2353"/>
    <w:rsid w:val="00FC289B"/>
    <w:rsid w:val="00FC3804"/>
    <w:rsid w:val="00FC54A9"/>
    <w:rsid w:val="00FD3F5F"/>
    <w:rsid w:val="00FD590C"/>
    <w:rsid w:val="00FF6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63D745F"/>
  <w15:chartTrackingRefBased/>
  <w15:docId w15:val="{B8875065-D898-4ECB-87D5-25082C731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D6105"/>
    <w:pPr>
      <w:ind w:firstLine="227"/>
      <w:jc w:val="both"/>
    </w:pPr>
    <w:rPr>
      <w:rFonts w:ascii="Times" w:hAnsi="Times"/>
      <w:lang w:val="en-US" w:eastAsia="de-DE"/>
    </w:rPr>
  </w:style>
  <w:style w:type="paragraph" w:styleId="Ttulo1">
    <w:name w:val="heading 1"/>
    <w:basedOn w:val="Normal"/>
    <w:next w:val="Normal"/>
    <w:link w:val="Ttulo1Carter"/>
    <w:uiPriority w:val="9"/>
    <w:qFormat/>
    <w:rsid w:val="006B229F"/>
    <w:pPr>
      <w:keepNext/>
      <w:keepLines/>
      <w:pageBreakBefore/>
      <w:tabs>
        <w:tab w:val="left" w:pos="284"/>
      </w:tabs>
      <w:suppressAutoHyphens/>
      <w:spacing w:after="1600" w:line="320" w:lineRule="exact"/>
      <w:ind w:firstLine="0"/>
      <w:outlineLvl w:val="0"/>
    </w:pPr>
    <w:rPr>
      <w:b/>
      <w:sz w:val="28"/>
    </w:rPr>
  </w:style>
  <w:style w:type="paragraph" w:styleId="Ttulo2">
    <w:name w:val="heading 2"/>
    <w:basedOn w:val="Normal"/>
    <w:next w:val="Normal"/>
    <w:qFormat/>
    <w:rsid w:val="006B229F"/>
    <w:pPr>
      <w:keepNext/>
      <w:keepLines/>
      <w:tabs>
        <w:tab w:val="left" w:pos="454"/>
      </w:tabs>
      <w:suppressAutoHyphens/>
      <w:spacing w:before="520" w:after="280" w:line="280" w:lineRule="exact"/>
      <w:ind w:firstLine="0"/>
      <w:outlineLvl w:val="1"/>
    </w:pPr>
    <w:rPr>
      <w:b/>
    </w:rPr>
  </w:style>
  <w:style w:type="paragraph" w:styleId="Ttulo3">
    <w:name w:val="heading 3"/>
    <w:basedOn w:val="Normal"/>
    <w:next w:val="Normal"/>
    <w:qFormat/>
    <w:rsid w:val="006B229F"/>
    <w:pPr>
      <w:keepNext/>
      <w:keepLines/>
      <w:tabs>
        <w:tab w:val="left" w:pos="510"/>
      </w:tabs>
      <w:suppressAutoHyphens/>
      <w:spacing w:before="440" w:after="220" w:line="240" w:lineRule="exact"/>
      <w:ind w:firstLine="0"/>
      <w:outlineLvl w:val="2"/>
    </w:pPr>
    <w:rPr>
      <w:b/>
    </w:rPr>
  </w:style>
  <w:style w:type="paragraph" w:styleId="Ttulo4">
    <w:name w:val="heading 4"/>
    <w:basedOn w:val="Normal"/>
    <w:next w:val="Normal"/>
    <w:qFormat/>
    <w:rsid w:val="006B229F"/>
    <w:pPr>
      <w:keepNext/>
      <w:numPr>
        <w:ilvl w:val="3"/>
        <w:numId w:val="1"/>
      </w:numPr>
      <w:spacing w:before="240" w:after="60"/>
      <w:ind w:firstLine="0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6B229F"/>
    <w:pPr>
      <w:numPr>
        <w:ilvl w:val="4"/>
        <w:numId w:val="1"/>
      </w:numPr>
      <w:spacing w:before="240" w:after="60"/>
      <w:ind w:firstLine="0"/>
      <w:outlineLvl w:val="4"/>
    </w:pPr>
    <w:rPr>
      <w:rFonts w:ascii="Arial" w:hAnsi="Arial"/>
      <w:sz w:val="22"/>
    </w:rPr>
  </w:style>
  <w:style w:type="paragraph" w:styleId="Ttulo6">
    <w:name w:val="heading 6"/>
    <w:basedOn w:val="Normal"/>
    <w:next w:val="Normal"/>
    <w:qFormat/>
    <w:rsid w:val="006B229F"/>
    <w:pPr>
      <w:numPr>
        <w:ilvl w:val="5"/>
        <w:numId w:val="1"/>
      </w:numPr>
      <w:spacing w:before="240" w:after="60"/>
      <w:ind w:firstLine="0"/>
      <w:outlineLvl w:val="5"/>
    </w:pPr>
    <w:rPr>
      <w:rFonts w:ascii="Times New Roman" w:hAnsi="Times New Roman"/>
      <w:i/>
      <w:sz w:val="22"/>
    </w:rPr>
  </w:style>
  <w:style w:type="paragraph" w:styleId="Ttulo7">
    <w:name w:val="heading 7"/>
    <w:basedOn w:val="Normal"/>
    <w:next w:val="Normal"/>
    <w:qFormat/>
    <w:rsid w:val="006B229F"/>
    <w:pPr>
      <w:numPr>
        <w:ilvl w:val="6"/>
        <w:numId w:val="1"/>
      </w:numPr>
      <w:spacing w:before="240" w:after="60"/>
      <w:ind w:firstLine="0"/>
      <w:outlineLvl w:val="6"/>
    </w:pPr>
    <w:rPr>
      <w:rFonts w:ascii="Arial" w:hAnsi="Arial"/>
    </w:rPr>
  </w:style>
  <w:style w:type="paragraph" w:styleId="Ttulo8">
    <w:name w:val="heading 8"/>
    <w:basedOn w:val="Normal"/>
    <w:next w:val="Normal"/>
    <w:qFormat/>
    <w:rsid w:val="006B229F"/>
    <w:pPr>
      <w:numPr>
        <w:ilvl w:val="7"/>
        <w:numId w:val="1"/>
      </w:numPr>
      <w:spacing w:before="240" w:after="60"/>
      <w:ind w:firstLine="0"/>
      <w:outlineLvl w:val="7"/>
    </w:pPr>
    <w:rPr>
      <w:rFonts w:ascii="Arial" w:hAnsi="Arial"/>
      <w:i/>
    </w:rPr>
  </w:style>
  <w:style w:type="paragraph" w:styleId="Ttulo9">
    <w:name w:val="heading 9"/>
    <w:basedOn w:val="Normal"/>
    <w:next w:val="Normal"/>
    <w:qFormat/>
    <w:rsid w:val="006B229F"/>
    <w:pPr>
      <w:numPr>
        <w:ilvl w:val="8"/>
        <w:numId w:val="1"/>
      </w:numPr>
      <w:spacing w:before="240" w:after="60"/>
      <w:ind w:firstLine="0"/>
      <w:outlineLvl w:val="8"/>
    </w:pPr>
    <w:rPr>
      <w:rFonts w:ascii="Arial" w:hAnsi="Arial"/>
      <w:b/>
      <w:i/>
      <w:sz w:val="1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6B229F"/>
    <w:pPr>
      <w:tabs>
        <w:tab w:val="center" w:pos="4536"/>
        <w:tab w:val="right" w:pos="9072"/>
      </w:tabs>
    </w:pPr>
  </w:style>
  <w:style w:type="paragraph" w:styleId="Rodap">
    <w:name w:val="footer"/>
    <w:basedOn w:val="Normal"/>
    <w:rsid w:val="006B229F"/>
    <w:pPr>
      <w:tabs>
        <w:tab w:val="center" w:pos="4536"/>
        <w:tab w:val="right" w:pos="9072"/>
      </w:tabs>
    </w:pPr>
  </w:style>
  <w:style w:type="character" w:styleId="Nmerodepgina">
    <w:name w:val="page number"/>
    <w:basedOn w:val="Tipodeletrapredefinidodopargrafo"/>
    <w:rsid w:val="006B229F"/>
  </w:style>
  <w:style w:type="paragraph" w:customStyle="1" w:styleId="title">
    <w:name w:val="title"/>
    <w:basedOn w:val="Normal"/>
    <w:next w:val="author"/>
    <w:rsid w:val="006B229F"/>
    <w:pPr>
      <w:keepNext/>
      <w:keepLines/>
      <w:pageBreakBefore/>
      <w:tabs>
        <w:tab w:val="left" w:pos="284"/>
      </w:tabs>
      <w:suppressAutoHyphens/>
      <w:spacing w:after="460" w:line="348" w:lineRule="exact"/>
      <w:jc w:val="center"/>
    </w:pPr>
    <w:rPr>
      <w:b/>
      <w:sz w:val="28"/>
    </w:rPr>
  </w:style>
  <w:style w:type="paragraph" w:customStyle="1" w:styleId="author">
    <w:name w:val="author"/>
    <w:basedOn w:val="Normal"/>
    <w:next w:val="authorinfo"/>
    <w:rsid w:val="006B229F"/>
    <w:pPr>
      <w:spacing w:after="220"/>
      <w:jc w:val="center"/>
    </w:pPr>
  </w:style>
  <w:style w:type="paragraph" w:customStyle="1" w:styleId="authorinfo">
    <w:name w:val="authorinfo"/>
    <w:basedOn w:val="Normal"/>
    <w:next w:val="email"/>
    <w:rsid w:val="006B229F"/>
    <w:pPr>
      <w:jc w:val="center"/>
    </w:pPr>
    <w:rPr>
      <w:sz w:val="18"/>
    </w:rPr>
  </w:style>
  <w:style w:type="paragraph" w:customStyle="1" w:styleId="email">
    <w:name w:val="email"/>
    <w:basedOn w:val="Normal"/>
    <w:next w:val="abstract"/>
    <w:rsid w:val="006B229F"/>
    <w:pPr>
      <w:jc w:val="center"/>
    </w:pPr>
    <w:rPr>
      <w:sz w:val="18"/>
    </w:rPr>
  </w:style>
  <w:style w:type="paragraph" w:customStyle="1" w:styleId="heading1">
    <w:name w:val="heading1"/>
    <w:basedOn w:val="Normal"/>
    <w:next w:val="p1a"/>
    <w:rsid w:val="006B229F"/>
    <w:pPr>
      <w:keepNext/>
      <w:keepLines/>
      <w:tabs>
        <w:tab w:val="left" w:pos="454"/>
      </w:tabs>
      <w:suppressAutoHyphens/>
      <w:spacing w:before="520" w:after="280"/>
      <w:ind w:firstLine="0"/>
    </w:pPr>
    <w:rPr>
      <w:b/>
      <w:sz w:val="24"/>
    </w:rPr>
  </w:style>
  <w:style w:type="paragraph" w:customStyle="1" w:styleId="heading2">
    <w:name w:val="heading2"/>
    <w:basedOn w:val="Normal"/>
    <w:next w:val="p1a"/>
    <w:rsid w:val="006B229F"/>
    <w:pPr>
      <w:keepNext/>
      <w:keepLines/>
      <w:tabs>
        <w:tab w:val="left" w:pos="510"/>
      </w:tabs>
      <w:suppressAutoHyphens/>
      <w:spacing w:before="440" w:after="220"/>
      <w:ind w:firstLine="0"/>
    </w:pPr>
    <w:rPr>
      <w:b/>
    </w:rPr>
  </w:style>
  <w:style w:type="paragraph" w:customStyle="1" w:styleId="heading3">
    <w:name w:val="heading3"/>
    <w:basedOn w:val="Normal"/>
    <w:next w:val="p1a"/>
    <w:link w:val="heading3Zchn"/>
    <w:rsid w:val="006B229F"/>
    <w:pPr>
      <w:keepNext/>
      <w:keepLines/>
      <w:tabs>
        <w:tab w:val="left" w:pos="284"/>
      </w:tabs>
      <w:suppressAutoHyphens/>
      <w:spacing w:before="320"/>
      <w:ind w:firstLine="0"/>
    </w:pPr>
    <w:rPr>
      <w:b/>
    </w:rPr>
  </w:style>
  <w:style w:type="paragraph" w:customStyle="1" w:styleId="equation">
    <w:name w:val="equation"/>
    <w:basedOn w:val="Normal"/>
    <w:next w:val="Normal"/>
    <w:rsid w:val="006B229F"/>
    <w:pPr>
      <w:tabs>
        <w:tab w:val="left" w:pos="6237"/>
      </w:tabs>
      <w:spacing w:before="120" w:after="120"/>
      <w:ind w:left="227"/>
      <w:jc w:val="center"/>
    </w:pPr>
  </w:style>
  <w:style w:type="paragraph" w:customStyle="1" w:styleId="figlegend">
    <w:name w:val="figlegend"/>
    <w:basedOn w:val="Normal"/>
    <w:next w:val="Normal"/>
    <w:rsid w:val="006B229F"/>
    <w:pPr>
      <w:keepNext/>
      <w:keepLines/>
      <w:spacing w:before="120" w:after="240"/>
      <w:ind w:firstLine="0"/>
    </w:pPr>
    <w:rPr>
      <w:sz w:val="18"/>
    </w:rPr>
  </w:style>
  <w:style w:type="paragraph" w:customStyle="1" w:styleId="tablelegend">
    <w:name w:val="tablelegend"/>
    <w:basedOn w:val="Normal"/>
    <w:next w:val="Normal"/>
    <w:rsid w:val="006B229F"/>
    <w:pPr>
      <w:keepNext/>
      <w:keepLines/>
      <w:spacing w:before="240" w:after="120"/>
      <w:ind w:firstLine="0"/>
    </w:pPr>
    <w:rPr>
      <w:sz w:val="18"/>
      <w:lang w:val="de-DE"/>
    </w:rPr>
  </w:style>
  <w:style w:type="paragraph" w:customStyle="1" w:styleId="abstract">
    <w:name w:val="abstract"/>
    <w:basedOn w:val="p1a"/>
    <w:next w:val="heading1"/>
    <w:rsid w:val="006B229F"/>
    <w:pPr>
      <w:spacing w:before="600" w:after="120"/>
      <w:ind w:left="567" w:right="567"/>
    </w:pPr>
    <w:rPr>
      <w:sz w:val="18"/>
    </w:rPr>
  </w:style>
  <w:style w:type="paragraph" w:customStyle="1" w:styleId="p1a">
    <w:name w:val="p1a"/>
    <w:basedOn w:val="Normal"/>
    <w:next w:val="Normal"/>
    <w:link w:val="p1aZchn"/>
    <w:rsid w:val="006B229F"/>
    <w:pPr>
      <w:ind w:firstLine="0"/>
    </w:pPr>
  </w:style>
  <w:style w:type="paragraph" w:customStyle="1" w:styleId="reference">
    <w:name w:val="reference"/>
    <w:basedOn w:val="Normal"/>
    <w:rsid w:val="006B229F"/>
    <w:pPr>
      <w:ind w:left="227" w:hanging="227"/>
    </w:pPr>
    <w:rPr>
      <w:sz w:val="18"/>
    </w:rPr>
  </w:style>
  <w:style w:type="character" w:styleId="Refdenotaderodap">
    <w:name w:val="footnote reference"/>
    <w:semiHidden/>
    <w:rsid w:val="006B229F"/>
    <w:rPr>
      <w:position w:val="6"/>
      <w:sz w:val="12"/>
      <w:vertAlign w:val="baseline"/>
    </w:rPr>
  </w:style>
  <w:style w:type="paragraph" w:customStyle="1" w:styleId="Runninghead-left">
    <w:name w:val="Running head - left"/>
    <w:basedOn w:val="Normal"/>
    <w:rsid w:val="006B229F"/>
    <w:pPr>
      <w:tabs>
        <w:tab w:val="left" w:pos="680"/>
        <w:tab w:val="right" w:pos="6237"/>
        <w:tab w:val="right" w:pos="6917"/>
      </w:tabs>
      <w:spacing w:after="240" w:line="240" w:lineRule="exact"/>
      <w:ind w:firstLine="0"/>
      <w:jc w:val="left"/>
    </w:pPr>
    <w:rPr>
      <w:sz w:val="18"/>
    </w:rPr>
  </w:style>
  <w:style w:type="paragraph" w:customStyle="1" w:styleId="Runninghead-right">
    <w:name w:val="Running head - right"/>
    <w:basedOn w:val="Runninghead-left"/>
    <w:rsid w:val="006B229F"/>
    <w:pPr>
      <w:jc w:val="right"/>
    </w:pPr>
  </w:style>
  <w:style w:type="paragraph" w:customStyle="1" w:styleId="BulletItem">
    <w:name w:val="Bullet Item"/>
    <w:basedOn w:val="Item"/>
    <w:rsid w:val="006B229F"/>
  </w:style>
  <w:style w:type="paragraph" w:customStyle="1" w:styleId="Item">
    <w:name w:val="Item"/>
    <w:basedOn w:val="Normal"/>
    <w:next w:val="Normal"/>
    <w:rsid w:val="006B229F"/>
    <w:pPr>
      <w:tabs>
        <w:tab w:val="left" w:pos="227"/>
        <w:tab w:val="left" w:pos="454"/>
      </w:tabs>
      <w:ind w:left="227" w:hanging="227"/>
    </w:pPr>
  </w:style>
  <w:style w:type="paragraph" w:customStyle="1" w:styleId="NumberedItem">
    <w:name w:val="Numbered Item"/>
    <w:basedOn w:val="Item"/>
    <w:rsid w:val="006B229F"/>
  </w:style>
  <w:style w:type="paragraph" w:styleId="Textodenotaderodap">
    <w:name w:val="footnote text"/>
    <w:basedOn w:val="Normal"/>
    <w:semiHidden/>
    <w:rsid w:val="006B229F"/>
    <w:pPr>
      <w:tabs>
        <w:tab w:val="left" w:pos="170"/>
      </w:tabs>
      <w:ind w:left="170" w:hanging="170"/>
    </w:pPr>
    <w:rPr>
      <w:sz w:val="18"/>
    </w:rPr>
  </w:style>
  <w:style w:type="paragraph" w:customStyle="1" w:styleId="programcode">
    <w:name w:val="programcode"/>
    <w:basedOn w:val="Normal"/>
    <w:rsid w:val="006B229F"/>
    <w:pPr>
      <w:tabs>
        <w:tab w:val="left" w:pos="1361"/>
        <w:tab w:val="left" w:pos="1531"/>
        <w:tab w:val="left" w:pos="1701"/>
        <w:tab w:val="left" w:pos="1871"/>
        <w:tab w:val="left" w:pos="2041"/>
        <w:tab w:val="left" w:pos="2211"/>
        <w:tab w:val="left" w:pos="2381"/>
        <w:tab w:val="left" w:pos="2552"/>
      </w:tabs>
      <w:spacing w:before="120" w:after="120"/>
      <w:ind w:left="227" w:firstLine="0"/>
      <w:jc w:val="left"/>
    </w:pPr>
    <w:rPr>
      <w:rFonts w:ascii="Courier" w:hAnsi="Courier"/>
    </w:rPr>
  </w:style>
  <w:style w:type="paragraph" w:customStyle="1" w:styleId="FunotentextFootnote">
    <w:name w:val="Fußnotentext.Footnote"/>
    <w:basedOn w:val="Normal"/>
    <w:rsid w:val="006B229F"/>
    <w:pPr>
      <w:tabs>
        <w:tab w:val="left" w:pos="170"/>
      </w:tabs>
      <w:ind w:left="170" w:hanging="170"/>
    </w:pPr>
    <w:rPr>
      <w:sz w:val="18"/>
    </w:rPr>
  </w:style>
  <w:style w:type="paragraph" w:styleId="Legenda">
    <w:name w:val="caption"/>
    <w:basedOn w:val="Normal"/>
    <w:next w:val="Normal"/>
    <w:autoRedefine/>
    <w:rsid w:val="00B1442B"/>
    <w:pPr>
      <w:spacing w:before="120" w:after="120"/>
      <w:ind w:firstLine="0"/>
      <w:jc w:val="center"/>
    </w:pPr>
    <w:rPr>
      <w:b/>
      <w:sz w:val="18"/>
    </w:rPr>
  </w:style>
  <w:style w:type="paragraph" w:customStyle="1" w:styleId="heading4">
    <w:name w:val="heading4"/>
    <w:basedOn w:val="Normal"/>
    <w:next w:val="p1a"/>
    <w:rsid w:val="006B229F"/>
    <w:pPr>
      <w:spacing w:before="320"/>
      <w:ind w:firstLine="0"/>
    </w:pPr>
    <w:rPr>
      <w:i/>
    </w:rPr>
  </w:style>
  <w:style w:type="paragraph" w:customStyle="1" w:styleId="address">
    <w:name w:val="address"/>
    <w:basedOn w:val="Normal"/>
    <w:next w:val="email"/>
    <w:rsid w:val="009B1D59"/>
    <w:pPr>
      <w:jc w:val="center"/>
    </w:pPr>
    <w:rPr>
      <w:sz w:val="18"/>
    </w:rPr>
  </w:style>
  <w:style w:type="paragraph" w:customStyle="1" w:styleId="figurelegend">
    <w:name w:val="figure legend"/>
    <w:basedOn w:val="Normal"/>
    <w:next w:val="Normal"/>
    <w:rsid w:val="009B1D59"/>
    <w:pPr>
      <w:keepNext/>
      <w:keepLines/>
      <w:spacing w:before="120" w:after="240"/>
      <w:ind w:firstLine="0"/>
    </w:pPr>
    <w:rPr>
      <w:sz w:val="18"/>
    </w:rPr>
  </w:style>
  <w:style w:type="paragraph" w:customStyle="1" w:styleId="tabletitle">
    <w:name w:val="table title"/>
    <w:basedOn w:val="Normal"/>
    <w:next w:val="Normal"/>
    <w:rsid w:val="009B1D59"/>
    <w:pPr>
      <w:keepNext/>
      <w:keepLines/>
      <w:spacing w:before="240" w:after="120"/>
      <w:ind w:firstLine="0"/>
    </w:pPr>
    <w:rPr>
      <w:sz w:val="18"/>
      <w:lang w:val="de-DE"/>
    </w:rPr>
  </w:style>
  <w:style w:type="paragraph" w:customStyle="1" w:styleId="referenceitem">
    <w:name w:val="referenceitem"/>
    <w:basedOn w:val="Normal"/>
    <w:rsid w:val="009B1D59"/>
    <w:pPr>
      <w:ind w:left="227" w:hanging="227"/>
    </w:pPr>
    <w:rPr>
      <w:sz w:val="18"/>
    </w:rPr>
  </w:style>
  <w:style w:type="character" w:styleId="Hiperligao">
    <w:name w:val="Hyperlink"/>
    <w:rsid w:val="009B1D59"/>
    <w:rPr>
      <w:color w:val="0000FF"/>
      <w:u w:val="single"/>
    </w:rPr>
  </w:style>
  <w:style w:type="paragraph" w:customStyle="1" w:styleId="BodyText21">
    <w:name w:val="Body Text 21"/>
    <w:basedOn w:val="Normal"/>
    <w:rsid w:val="009B1D59"/>
  </w:style>
  <w:style w:type="character" w:customStyle="1" w:styleId="heading3Zchn">
    <w:name w:val="heading3 Zchn"/>
    <w:link w:val="heading3"/>
    <w:rsid w:val="009F4136"/>
    <w:rPr>
      <w:rFonts w:ascii="Times" w:hAnsi="Times"/>
      <w:b/>
      <w:lang w:val="en-US" w:eastAsia="de-DE" w:bidi="ar-SA"/>
    </w:rPr>
  </w:style>
  <w:style w:type="character" w:customStyle="1" w:styleId="p1aZchn">
    <w:name w:val="p1a Zchn"/>
    <w:link w:val="p1a"/>
    <w:rsid w:val="009F4136"/>
    <w:rPr>
      <w:rFonts w:ascii="Times" w:hAnsi="Times"/>
      <w:lang w:val="en-US" w:eastAsia="de-DE" w:bidi="ar-SA"/>
    </w:rPr>
  </w:style>
  <w:style w:type="character" w:styleId="Refdecomentrio">
    <w:name w:val="annotation reference"/>
    <w:semiHidden/>
    <w:rsid w:val="00C16F71"/>
    <w:rPr>
      <w:sz w:val="16"/>
      <w:szCs w:val="16"/>
    </w:rPr>
  </w:style>
  <w:style w:type="paragraph" w:styleId="Textodecomentrio">
    <w:name w:val="annotation text"/>
    <w:basedOn w:val="Normal"/>
    <w:semiHidden/>
    <w:rsid w:val="00C16F71"/>
  </w:style>
  <w:style w:type="paragraph" w:styleId="Assuntodecomentrio">
    <w:name w:val="annotation subject"/>
    <w:basedOn w:val="Textodecomentrio"/>
    <w:next w:val="Textodecomentrio"/>
    <w:semiHidden/>
    <w:rsid w:val="00C16F71"/>
    <w:rPr>
      <w:b/>
      <w:bCs/>
    </w:rPr>
  </w:style>
  <w:style w:type="paragraph" w:styleId="Textodebalo">
    <w:name w:val="Balloon Text"/>
    <w:basedOn w:val="Normal"/>
    <w:semiHidden/>
    <w:rsid w:val="00C16F71"/>
    <w:rPr>
      <w:rFonts w:ascii="Tahoma" w:hAnsi="Tahoma" w:cs="Tahoma"/>
      <w:sz w:val="16"/>
      <w:szCs w:val="16"/>
    </w:rPr>
  </w:style>
  <w:style w:type="character" w:styleId="Hiperligaovisitada">
    <w:name w:val="FollowedHyperlink"/>
    <w:rsid w:val="00F36F61"/>
    <w:rPr>
      <w:color w:val="800080"/>
      <w:u w:val="single"/>
    </w:rPr>
  </w:style>
  <w:style w:type="table" w:styleId="TabelacomGrelha">
    <w:name w:val="Table Grid"/>
    <w:basedOn w:val="Tabelanormal"/>
    <w:rsid w:val="009625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4285F"/>
    <w:pPr>
      <w:spacing w:before="100" w:beforeAutospacing="1" w:after="100" w:afterAutospacing="1"/>
      <w:ind w:firstLine="0"/>
      <w:jc w:val="left"/>
    </w:pPr>
    <w:rPr>
      <w:rFonts w:ascii="Times New Roman" w:hAnsi="Times New Roman"/>
      <w:sz w:val="24"/>
      <w:szCs w:val="24"/>
      <w:lang w:val="pt-PT" w:eastAsia="pt-PT"/>
    </w:rPr>
  </w:style>
  <w:style w:type="character" w:styleId="CdigoHTML">
    <w:name w:val="HTML Code"/>
    <w:uiPriority w:val="99"/>
    <w:unhideWhenUsed/>
    <w:rsid w:val="00C6574B"/>
    <w:rPr>
      <w:rFonts w:ascii="Courier New" w:eastAsia="Times New Roman" w:hAnsi="Courier New" w:cs="Courier New"/>
      <w:sz w:val="20"/>
      <w:szCs w:val="20"/>
    </w:rPr>
  </w:style>
  <w:style w:type="character" w:customStyle="1" w:styleId="Ttulo1Carter">
    <w:name w:val="Título 1 Caráter"/>
    <w:link w:val="Ttulo1"/>
    <w:uiPriority w:val="9"/>
    <w:rsid w:val="00B21233"/>
    <w:rPr>
      <w:rFonts w:ascii="Times" w:hAnsi="Times"/>
      <w:b/>
      <w:sz w:val="28"/>
      <w:lang w:val="en-US" w:eastAsia="de-DE"/>
    </w:rPr>
  </w:style>
  <w:style w:type="paragraph" w:styleId="Bibliografia">
    <w:name w:val="Bibliography"/>
    <w:basedOn w:val="Normal"/>
    <w:next w:val="Normal"/>
    <w:uiPriority w:val="37"/>
    <w:unhideWhenUsed/>
    <w:rsid w:val="00B21233"/>
  </w:style>
  <w:style w:type="paragraph" w:styleId="HTMLpr-formatado">
    <w:name w:val="HTML Preformatted"/>
    <w:basedOn w:val="Normal"/>
    <w:link w:val="HTMLpr-formatadoCarter"/>
    <w:uiPriority w:val="99"/>
    <w:unhideWhenUsed/>
    <w:rsid w:val="00B564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lang w:val="pt-PT" w:eastAsia="pt-PT"/>
    </w:rPr>
  </w:style>
  <w:style w:type="character" w:customStyle="1" w:styleId="HTMLpr-formatadoCarter">
    <w:name w:val="HTML pré-formatado Caráter"/>
    <w:link w:val="HTMLpr-formatado"/>
    <w:uiPriority w:val="99"/>
    <w:rsid w:val="00B564E0"/>
    <w:rPr>
      <w:rFonts w:ascii="Courier New" w:hAnsi="Courier New" w:cs="Courier New"/>
    </w:rPr>
  </w:style>
  <w:style w:type="character" w:customStyle="1" w:styleId="y2iqfc">
    <w:name w:val="y2iqfc"/>
    <w:rsid w:val="00B564E0"/>
  </w:style>
  <w:style w:type="character" w:customStyle="1" w:styleId="citation-439">
    <w:name w:val="citation-439"/>
    <w:rsid w:val="00EF0709"/>
  </w:style>
  <w:style w:type="character" w:customStyle="1" w:styleId="citation-438">
    <w:name w:val="citation-438"/>
    <w:rsid w:val="00EF0709"/>
  </w:style>
  <w:style w:type="character" w:customStyle="1" w:styleId="citation-437">
    <w:name w:val="citation-437"/>
    <w:rsid w:val="00EF0709"/>
  </w:style>
  <w:style w:type="character" w:customStyle="1" w:styleId="citation-436">
    <w:name w:val="citation-436"/>
    <w:rsid w:val="00EF0709"/>
  </w:style>
  <w:style w:type="character" w:customStyle="1" w:styleId="citation-511">
    <w:name w:val="citation-511"/>
    <w:rsid w:val="00EF0709"/>
  </w:style>
  <w:style w:type="character" w:customStyle="1" w:styleId="citation-510">
    <w:name w:val="citation-510"/>
    <w:rsid w:val="00EF0709"/>
  </w:style>
  <w:style w:type="character" w:customStyle="1" w:styleId="citation-509">
    <w:name w:val="citation-509"/>
    <w:rsid w:val="00EF0709"/>
  </w:style>
  <w:style w:type="character" w:customStyle="1" w:styleId="citation-508">
    <w:name w:val="citation-508"/>
    <w:rsid w:val="00EF0709"/>
  </w:style>
  <w:style w:type="character" w:customStyle="1" w:styleId="citation-507">
    <w:name w:val="citation-507"/>
    <w:rsid w:val="00EF0709"/>
  </w:style>
  <w:style w:type="character" w:customStyle="1" w:styleId="citation-658">
    <w:name w:val="citation-658"/>
    <w:rsid w:val="00EF0709"/>
  </w:style>
  <w:style w:type="character" w:customStyle="1" w:styleId="citation-657">
    <w:name w:val="citation-657"/>
    <w:rsid w:val="00EF0709"/>
  </w:style>
  <w:style w:type="character" w:customStyle="1" w:styleId="citation-656">
    <w:name w:val="citation-656"/>
    <w:rsid w:val="00EF0709"/>
  </w:style>
  <w:style w:type="character" w:customStyle="1" w:styleId="citation-655">
    <w:name w:val="citation-655"/>
    <w:rsid w:val="00EF0709"/>
  </w:style>
  <w:style w:type="character" w:customStyle="1" w:styleId="citation-654">
    <w:name w:val="citation-654"/>
    <w:rsid w:val="00EF0709"/>
  </w:style>
  <w:style w:type="character" w:customStyle="1" w:styleId="citation-120">
    <w:name w:val="citation-120"/>
    <w:rsid w:val="00165806"/>
  </w:style>
  <w:style w:type="character" w:customStyle="1" w:styleId="citation-119">
    <w:name w:val="citation-119"/>
    <w:rsid w:val="00165806"/>
  </w:style>
  <w:style w:type="character" w:customStyle="1" w:styleId="citation-118">
    <w:name w:val="citation-118"/>
    <w:rsid w:val="00165806"/>
  </w:style>
  <w:style w:type="character" w:customStyle="1" w:styleId="citation-117">
    <w:name w:val="citation-117"/>
    <w:rsid w:val="00165806"/>
  </w:style>
  <w:style w:type="character" w:customStyle="1" w:styleId="citation-317">
    <w:name w:val="citation-317"/>
    <w:rsid w:val="00FD3F5F"/>
  </w:style>
  <w:style w:type="character" w:customStyle="1" w:styleId="citation-326">
    <w:name w:val="citation-326"/>
    <w:rsid w:val="00FD3F5F"/>
  </w:style>
  <w:style w:type="character" w:customStyle="1" w:styleId="citation-69">
    <w:name w:val="citation-69"/>
    <w:rsid w:val="005B59A1"/>
  </w:style>
  <w:style w:type="character" w:customStyle="1" w:styleId="citation-68">
    <w:name w:val="citation-68"/>
    <w:rsid w:val="005B59A1"/>
  </w:style>
  <w:style w:type="character" w:customStyle="1" w:styleId="citation-67">
    <w:name w:val="citation-67"/>
    <w:rsid w:val="005B59A1"/>
  </w:style>
  <w:style w:type="character" w:customStyle="1" w:styleId="citation-66">
    <w:name w:val="citation-66"/>
    <w:rsid w:val="005B59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13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3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4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9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1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9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5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3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9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8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1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kumente%20und%20Einstellungen\Kramer.SPRINGER-SBM\Desktop\in%20here\AuthorsInstructions\Wordnew\trial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Sou26</b:Tag>
    <b:SourceType>Misc</b:SourceType>
    <b:Guid>{1736E073-382A-4058-9B5D-17D39375179B}</b:Guid>
    <b:Author>
      <b:Author>
        <b:NameList>
          <b:Person>
            <b:Last>Sousa</b:Last>
            <b:First>Paulo</b:First>
            <b:Middle>Baltarejo</b:Middle>
          </b:Person>
        </b:NameList>
      </b:Author>
    </b:Author>
    <b:Title>Requirements Engineering</b:Title>
    <b:Year>2025/26</b:Year>
    <b:RefOrder>1</b:RefOrder>
  </b:Source>
  <b:Source>
    <b:Tag>Car26</b:Tag>
    <b:SourceType>Misc</b:SourceType>
    <b:Guid>{4CA67869-8BF7-4AFF-8CB1-1B6BD291A923}</b:Guid>
    <b:Author>
      <b:Author>
        <b:NameList>
          <b:Person>
            <b:Last>Carlos Freitas</b:Last>
            <b:First>Paulo</b:First>
            <b:Middle>Baltarejo Sousa</b:Middle>
          </b:Person>
        </b:NameList>
      </b:Author>
    </b:Author>
    <b:Title>Requirements Engineering/Analysis</b:Title>
    <b:Year>2025/26</b:Year>
    <b:RefOrder>2</b:RefOrder>
  </b:Source>
</b:Sources>
</file>

<file path=customXml/itemProps1.xml><?xml version="1.0" encoding="utf-8"?>
<ds:datastoreItem xmlns:ds="http://schemas.openxmlformats.org/officeDocument/2006/customXml" ds:itemID="{5BBCC972-5BA0-46D1-A34E-ABF8B36C8D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trial.dot</Template>
  <TotalTime>1</TotalTime>
  <Pages>24</Pages>
  <Words>3323</Words>
  <Characters>17946</Characters>
  <Application>Microsoft Office Word</Application>
  <DocSecurity>0</DocSecurity>
  <Lines>149</Lines>
  <Paragraphs>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sv-lncs</vt:lpstr>
      <vt:lpstr>sv-lncs</vt:lpstr>
    </vt:vector>
  </TitlesOfParts>
  <Company>Springer Verlag GmbH &amp; Co.KG</Company>
  <LinksUpToDate>false</LinksUpToDate>
  <CharactersWithSpaces>21227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sv-lncs</dc:title>
  <dc:subject/>
  <dc:creator>Springer-SBM</dc:creator>
  <cp:keywords/>
  <dc:description/>
  <cp:lastModifiedBy>Pedro Miguel Resende Nascimento</cp:lastModifiedBy>
  <cp:revision>2</cp:revision>
  <cp:lastPrinted>2026-06-12T15:58:00Z</cp:lastPrinted>
  <dcterms:created xsi:type="dcterms:W3CDTF">2026-06-13T14:47:00Z</dcterms:created>
  <dcterms:modified xsi:type="dcterms:W3CDTF">2026-06-13T14:47:00Z</dcterms:modified>
</cp:coreProperties>
</file>